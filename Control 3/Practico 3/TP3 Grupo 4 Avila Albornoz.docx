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264E7" w:rsidRPr="00BB661A" w:rsidRDefault="00A654C0">
      <w:pPr>
        <w:spacing w:before="1080"/>
        <w:jc w:val="center"/>
        <w:rPr>
          <w:rFonts w:cs="Arial"/>
          <w:sz w:val="22"/>
        </w:rPr>
      </w:pPr>
      <w:r w:rsidRPr="00BB661A">
        <w:rPr>
          <w:rFonts w:cs="Arial"/>
          <w:noProof/>
          <w:sz w:val="22"/>
          <w:lang w:eastAsia="es-AR"/>
        </w:rPr>
        <w:drawing>
          <wp:inline distT="0" distB="0" distL="0" distR="0" wp14:anchorId="2E78DDB7" wp14:editId="6DDE7DC9">
            <wp:extent cx="2124075" cy="2124075"/>
            <wp:effectExtent l="0" t="0" r="0" b="0"/>
            <wp:docPr id="1" name="Imagen 5" descr="I:\MAG\Imagen y Diseño\UNSJ\uni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I:\MAG\Imagen y Diseño\UNSJ\uni_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4E7" w:rsidRPr="00BB661A" w:rsidRDefault="0054009E">
      <w:pPr>
        <w:spacing w:before="720"/>
        <w:jc w:val="center"/>
        <w:rPr>
          <w:rFonts w:cs="Arial"/>
          <w:b/>
          <w:sz w:val="22"/>
        </w:rPr>
      </w:pPr>
      <w:r w:rsidRPr="00BB661A">
        <w:rPr>
          <w:rFonts w:cs="Arial"/>
          <w:b/>
          <w:sz w:val="22"/>
        </w:rPr>
        <w:t>DEPARTAMENTO DE ELECTRÓNICA Y AUTOMÁTICA</w:t>
      </w:r>
    </w:p>
    <w:p w:rsidR="008264E7" w:rsidRPr="00BB661A" w:rsidRDefault="0054009E">
      <w:pPr>
        <w:jc w:val="center"/>
        <w:rPr>
          <w:rFonts w:cs="Arial"/>
          <w:b/>
          <w:sz w:val="22"/>
        </w:rPr>
      </w:pPr>
      <w:r w:rsidRPr="00BB661A">
        <w:rPr>
          <w:rFonts w:cs="Arial"/>
          <w:b/>
          <w:sz w:val="22"/>
        </w:rPr>
        <w:t>FACULTAD DE INGENIERÍA – UNIVERSIDAD NACIONAL DE SAN JUAN</w:t>
      </w:r>
    </w:p>
    <w:p w:rsidR="003B2B56" w:rsidRDefault="003B2B56">
      <w:pPr>
        <w:spacing w:before="720"/>
        <w:jc w:val="center"/>
        <w:rPr>
          <w:rFonts w:cs="Arial"/>
          <w:sz w:val="22"/>
        </w:rPr>
      </w:pPr>
    </w:p>
    <w:p w:rsidR="003B2B56" w:rsidRPr="00BB661A" w:rsidRDefault="0054009E" w:rsidP="003B2B56">
      <w:pPr>
        <w:spacing w:before="720"/>
        <w:jc w:val="center"/>
        <w:rPr>
          <w:rFonts w:cs="Arial"/>
          <w:sz w:val="22"/>
        </w:rPr>
      </w:pPr>
      <w:r w:rsidRPr="00BB661A">
        <w:rPr>
          <w:rFonts w:cs="Arial"/>
          <w:sz w:val="22"/>
        </w:rPr>
        <w:t>Informe de Practica Nº</w:t>
      </w:r>
      <w:r w:rsidR="00A160C1">
        <w:rPr>
          <w:rFonts w:cs="Arial"/>
          <w:sz w:val="22"/>
        </w:rPr>
        <w:t>3</w:t>
      </w:r>
    </w:p>
    <w:p w:rsidR="008264E7" w:rsidRDefault="00A160C1">
      <w:pPr>
        <w:jc w:val="center"/>
        <w:rPr>
          <w:rFonts w:cs="Arial"/>
          <w:sz w:val="22"/>
        </w:rPr>
      </w:pPr>
      <w:r>
        <w:rPr>
          <w:rFonts w:cs="Arial"/>
          <w:sz w:val="22"/>
        </w:rPr>
        <w:t xml:space="preserve">CONTROLADORES DE PARÁMETROS </w:t>
      </w:r>
      <w:r w:rsidR="00804FD5">
        <w:rPr>
          <w:rFonts w:cs="Arial"/>
          <w:sz w:val="22"/>
        </w:rPr>
        <w:t>OPTIMIZADOS</w:t>
      </w:r>
      <w:bookmarkStart w:id="0" w:name="_GoBack"/>
      <w:bookmarkEnd w:id="0"/>
    </w:p>
    <w:p w:rsidR="003B2B56" w:rsidRPr="00BB661A" w:rsidRDefault="003B2B56">
      <w:pPr>
        <w:jc w:val="center"/>
        <w:rPr>
          <w:rFonts w:cs="Arial"/>
          <w:sz w:val="22"/>
        </w:rPr>
      </w:pPr>
    </w:p>
    <w:p w:rsidR="008264E7" w:rsidRPr="00BB661A" w:rsidRDefault="0054009E">
      <w:pPr>
        <w:spacing w:before="960"/>
        <w:jc w:val="center"/>
        <w:rPr>
          <w:rFonts w:cs="Arial"/>
          <w:sz w:val="22"/>
        </w:rPr>
      </w:pPr>
      <w:r w:rsidRPr="00BB661A">
        <w:rPr>
          <w:rFonts w:cs="Arial"/>
          <w:b/>
          <w:sz w:val="22"/>
        </w:rPr>
        <w:t>Asignatura:</w:t>
      </w:r>
      <w:r w:rsidRPr="00BB661A">
        <w:rPr>
          <w:rFonts w:cs="Arial"/>
          <w:sz w:val="22"/>
        </w:rPr>
        <w:t xml:space="preserve"> </w:t>
      </w:r>
      <w:r w:rsidR="00175F85" w:rsidRPr="00BB661A">
        <w:rPr>
          <w:rFonts w:cs="Arial"/>
          <w:sz w:val="22"/>
        </w:rPr>
        <w:t>CONTROL 3</w:t>
      </w:r>
    </w:p>
    <w:p w:rsidR="008264E7" w:rsidRDefault="0054009E">
      <w:pPr>
        <w:jc w:val="center"/>
        <w:rPr>
          <w:rFonts w:cs="Arial"/>
          <w:b/>
          <w:sz w:val="22"/>
        </w:rPr>
      </w:pPr>
      <w:r w:rsidRPr="00BB661A">
        <w:rPr>
          <w:rFonts w:cs="Arial"/>
          <w:b/>
          <w:sz w:val="22"/>
        </w:rPr>
        <w:t>Ingeniería Electrónica</w:t>
      </w:r>
    </w:p>
    <w:p w:rsidR="003B2B56" w:rsidRPr="00BB661A" w:rsidRDefault="003B2B56">
      <w:pPr>
        <w:jc w:val="center"/>
        <w:rPr>
          <w:rFonts w:cs="Arial"/>
          <w:b/>
          <w:sz w:val="22"/>
        </w:rPr>
      </w:pPr>
    </w:p>
    <w:p w:rsidR="008264E7" w:rsidRPr="00BB661A" w:rsidRDefault="0054009E">
      <w:pPr>
        <w:spacing w:before="720"/>
        <w:jc w:val="center"/>
        <w:rPr>
          <w:rFonts w:cs="Arial"/>
          <w:b/>
          <w:i/>
          <w:iCs/>
          <w:sz w:val="22"/>
        </w:rPr>
      </w:pPr>
      <w:r w:rsidRPr="00BB661A">
        <w:rPr>
          <w:rFonts w:cs="Arial"/>
          <w:b/>
          <w:i/>
          <w:iCs/>
          <w:sz w:val="22"/>
        </w:rPr>
        <w:t xml:space="preserve">Autores </w:t>
      </w:r>
      <w:r w:rsidR="00175F85" w:rsidRPr="00BB661A">
        <w:rPr>
          <w:rFonts w:cs="Arial"/>
          <w:b/>
          <w:i/>
          <w:iCs/>
          <w:sz w:val="22"/>
        </w:rPr>
        <w:t>(</w:t>
      </w:r>
      <w:r w:rsidR="00210979" w:rsidRPr="00BB661A">
        <w:rPr>
          <w:rFonts w:cs="Arial"/>
          <w:b/>
          <w:i/>
          <w:iCs/>
          <w:sz w:val="22"/>
        </w:rPr>
        <w:t>Grupo Nº 4</w:t>
      </w:r>
      <w:r w:rsidR="00175F85" w:rsidRPr="00BB661A">
        <w:rPr>
          <w:rFonts w:cs="Arial"/>
          <w:b/>
          <w:i/>
          <w:iCs/>
          <w:sz w:val="22"/>
        </w:rPr>
        <w:t>)</w:t>
      </w:r>
      <w:r w:rsidRPr="00BB661A">
        <w:rPr>
          <w:rFonts w:cs="Arial"/>
          <w:b/>
          <w:i/>
          <w:iCs/>
          <w:sz w:val="22"/>
        </w:rPr>
        <w:t>:</w:t>
      </w:r>
    </w:p>
    <w:p w:rsidR="003B2B56" w:rsidRPr="003B2B56" w:rsidRDefault="003B2B56" w:rsidP="003B2B56">
      <w:pPr>
        <w:jc w:val="center"/>
        <w:rPr>
          <w:rFonts w:cs="Arial"/>
          <w:i/>
          <w:iCs/>
          <w:sz w:val="22"/>
        </w:rPr>
      </w:pPr>
      <w:r w:rsidRPr="003B2B56">
        <w:rPr>
          <w:rFonts w:cs="Arial"/>
          <w:i/>
          <w:iCs/>
          <w:sz w:val="22"/>
        </w:rPr>
        <w:t>Albornoz Rubén Fernando</w:t>
      </w:r>
      <w:r>
        <w:rPr>
          <w:rFonts w:cs="Arial"/>
          <w:i/>
          <w:iCs/>
          <w:sz w:val="22"/>
        </w:rPr>
        <w:t xml:space="preserve"> </w:t>
      </w:r>
      <w:r w:rsidRPr="003B2B56">
        <w:rPr>
          <w:rFonts w:cs="Arial"/>
          <w:i/>
          <w:iCs/>
          <w:sz w:val="22"/>
        </w:rPr>
        <w:t>- Registro 9827</w:t>
      </w:r>
    </w:p>
    <w:p w:rsidR="003B2B56" w:rsidRPr="00BB661A" w:rsidRDefault="003B2B56" w:rsidP="003B2B56">
      <w:pPr>
        <w:jc w:val="center"/>
        <w:rPr>
          <w:rFonts w:cs="Arial"/>
          <w:i/>
          <w:iCs/>
          <w:sz w:val="22"/>
        </w:rPr>
      </w:pPr>
      <w:r w:rsidRPr="003B2B56">
        <w:rPr>
          <w:rFonts w:cs="Arial"/>
          <w:i/>
          <w:iCs/>
          <w:sz w:val="22"/>
        </w:rPr>
        <w:t xml:space="preserve"> </w:t>
      </w:r>
      <w:proofErr w:type="spellStart"/>
      <w:r w:rsidRPr="003B2B56">
        <w:rPr>
          <w:rFonts w:cs="Arial"/>
          <w:i/>
          <w:iCs/>
          <w:sz w:val="22"/>
        </w:rPr>
        <w:t>Avila</w:t>
      </w:r>
      <w:proofErr w:type="spellEnd"/>
      <w:r>
        <w:rPr>
          <w:rFonts w:cs="Arial"/>
          <w:i/>
          <w:iCs/>
          <w:sz w:val="22"/>
        </w:rPr>
        <w:t xml:space="preserve"> Juan Agustín</w:t>
      </w:r>
      <w:r w:rsidRPr="003B2B56">
        <w:rPr>
          <w:rFonts w:cs="Arial"/>
          <w:i/>
          <w:iCs/>
          <w:sz w:val="22"/>
        </w:rPr>
        <w:t xml:space="preserve"> - Registro 26076</w:t>
      </w:r>
    </w:p>
    <w:p w:rsidR="008264E7" w:rsidRPr="00BB661A" w:rsidRDefault="008264E7">
      <w:pPr>
        <w:jc w:val="center"/>
        <w:rPr>
          <w:rFonts w:cs="Arial"/>
          <w:i/>
          <w:iCs/>
          <w:sz w:val="22"/>
        </w:rPr>
      </w:pPr>
    </w:p>
    <w:p w:rsidR="008264E7" w:rsidRPr="00BB661A" w:rsidRDefault="0054009E">
      <w:pPr>
        <w:spacing w:before="480"/>
        <w:jc w:val="center"/>
        <w:rPr>
          <w:rFonts w:cs="Arial"/>
          <w:b/>
          <w:sz w:val="22"/>
        </w:rPr>
      </w:pPr>
      <w:r w:rsidRPr="00BB661A">
        <w:rPr>
          <w:rFonts w:cs="Arial"/>
          <w:b/>
          <w:sz w:val="22"/>
        </w:rPr>
        <w:t>1º Semestre</w:t>
      </w:r>
    </w:p>
    <w:p w:rsidR="008264E7" w:rsidRPr="00BB661A" w:rsidRDefault="0054009E">
      <w:pPr>
        <w:jc w:val="center"/>
        <w:rPr>
          <w:rFonts w:cs="Arial"/>
          <w:b/>
          <w:sz w:val="22"/>
        </w:rPr>
        <w:sectPr w:rsidR="008264E7" w:rsidRPr="00BB661A" w:rsidSect="00943825">
          <w:headerReference w:type="even" r:id="rId9"/>
          <w:headerReference w:type="default" r:id="rId10"/>
          <w:footerReference w:type="default" r:id="rId11"/>
          <w:pgSz w:w="11907" w:h="16840"/>
          <w:pgMar w:top="1418" w:right="1418" w:bottom="1418" w:left="1418" w:header="709" w:footer="709" w:gutter="0"/>
          <w:cols w:space="720"/>
          <w:titlePg/>
          <w:docGrid w:linePitch="360"/>
        </w:sectPr>
      </w:pPr>
      <w:r w:rsidRPr="00BB661A">
        <w:rPr>
          <w:rFonts w:cs="Arial"/>
          <w:b/>
          <w:sz w:val="22"/>
        </w:rPr>
        <w:t>Año 20</w:t>
      </w:r>
      <w:r w:rsidR="00210979" w:rsidRPr="00BB661A">
        <w:rPr>
          <w:rFonts w:cs="Arial"/>
          <w:b/>
          <w:sz w:val="22"/>
        </w:rPr>
        <w:t>20</w:t>
      </w:r>
    </w:p>
    <w:p w:rsidR="008264E7" w:rsidRPr="00BB661A" w:rsidRDefault="00E64AD9" w:rsidP="00BB661A">
      <w:pPr>
        <w:pStyle w:val="Ttulo1"/>
      </w:pPr>
      <w:r>
        <w:lastRenderedPageBreak/>
        <w:t>Planta Hidráulica.</w:t>
      </w:r>
    </w:p>
    <w:p w:rsidR="00BB661A" w:rsidRDefault="00E64AD9" w:rsidP="00E64AD9">
      <w:pPr>
        <w:rPr>
          <w:rFonts w:cs="Arial"/>
          <w:sz w:val="22"/>
        </w:rPr>
      </w:pPr>
      <w:r w:rsidRPr="00E64AD9">
        <w:rPr>
          <w:rFonts w:cs="Arial"/>
          <w:sz w:val="22"/>
        </w:rPr>
        <w:t>Implemente un controlador PID con aproximación rectangular para la</w:t>
      </w:r>
      <w:r>
        <w:rPr>
          <w:rFonts w:cs="Arial"/>
          <w:sz w:val="22"/>
        </w:rPr>
        <w:t xml:space="preserve"> </w:t>
      </w:r>
      <w:r w:rsidRPr="00E64AD9">
        <w:rPr>
          <w:rFonts w:cs="Arial"/>
          <w:sz w:val="22"/>
        </w:rPr>
        <w:t>siguiente planta</w:t>
      </w:r>
      <w:r>
        <w:rPr>
          <w:rFonts w:cs="Arial"/>
          <w:sz w:val="22"/>
        </w:rPr>
        <w:t>:</w:t>
      </w:r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7257"/>
        <w:gridCol w:w="907"/>
      </w:tblGrid>
      <w:tr w:rsidR="00CB0E45" w:rsidTr="00443B9B">
        <w:tc>
          <w:tcPr>
            <w:tcW w:w="500" w:type="pct"/>
          </w:tcPr>
          <w:p w:rsidR="00CB0E45" w:rsidRDefault="00CB0E45" w:rsidP="00443B9B">
            <w:pPr>
              <w:rPr>
                <w:rFonts w:cs="Arial"/>
              </w:rPr>
            </w:pPr>
          </w:p>
        </w:tc>
        <w:tc>
          <w:tcPr>
            <w:tcW w:w="4000" w:type="pct"/>
            <w:vAlign w:val="center"/>
          </w:tcPr>
          <w:p w:rsidR="00CB0E45" w:rsidRDefault="00CB0E45" w:rsidP="00CB0E45">
            <w:pPr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Arial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+3s+2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CB0E45" w:rsidRDefault="00CB0E45" w:rsidP="00443B9B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(</w:t>
            </w:r>
            <w:r>
              <w:fldChar w:fldCharType="begin"/>
            </w:r>
            <w:r>
              <w:instrText xml:space="preserve"> SEQ Tabla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F7136F" w:rsidRDefault="00F7136F" w:rsidP="00F7136F">
      <w:pPr>
        <w:pStyle w:val="Ttulo2"/>
      </w:pPr>
      <w:r w:rsidRPr="00F7136F">
        <w:t xml:space="preserve">Determine el período de muestreo y justifique la elección del mismo. </w:t>
      </w:r>
    </w:p>
    <w:p w:rsidR="00CB4B5F" w:rsidRDefault="00CB4B5F" w:rsidP="00CB4B5F">
      <w:pPr>
        <w:spacing w:after="103"/>
        <w:rPr>
          <w:rFonts w:eastAsia="Arial" w:cs="Arial"/>
          <w:sz w:val="22"/>
        </w:rPr>
      </w:pPr>
      <w:r>
        <w:rPr>
          <w:rFonts w:eastAsia="Arial" w:cs="Arial"/>
          <w:sz w:val="22"/>
        </w:rPr>
        <w:t>Primero se obtienen los polos de G(s). Para ello, se utiliza el siguiente comando de matlab:</w:t>
      </w:r>
    </w:p>
    <w:p w:rsidR="00CB4B5F" w:rsidRPr="00F7136F" w:rsidRDefault="00CB4B5F" w:rsidP="00CB4B5F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7136F">
        <w:rPr>
          <w:rFonts w:ascii="Courier New" w:eastAsia="SimSun" w:hAnsi="Courier New" w:cs="Courier New"/>
          <w:color w:val="228B22"/>
          <w:szCs w:val="30"/>
          <w:lang w:eastAsia="es-ES"/>
        </w:rPr>
        <w:t>%% punto 1.2</w:t>
      </w:r>
    </w:p>
    <w:p w:rsidR="00CB4B5F" w:rsidRPr="00F7136F" w:rsidRDefault="00CB4B5F" w:rsidP="00CB4B5F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7136F">
        <w:rPr>
          <w:rFonts w:ascii="Courier New" w:eastAsia="SimSun" w:hAnsi="Courier New" w:cs="Courier New"/>
          <w:color w:val="000000"/>
          <w:szCs w:val="30"/>
          <w:lang w:eastAsia="es-ES"/>
        </w:rPr>
        <w:t>p=</w:t>
      </w:r>
      <w:proofErr w:type="gramStart"/>
      <w:r w:rsidRPr="00F7136F">
        <w:rPr>
          <w:rFonts w:ascii="Courier New" w:eastAsia="SimSun" w:hAnsi="Courier New" w:cs="Courier New"/>
          <w:color w:val="000000"/>
          <w:szCs w:val="30"/>
          <w:lang w:eastAsia="es-ES"/>
        </w:rPr>
        <w:t>pole(</w:t>
      </w:r>
      <w:proofErr w:type="gramEnd"/>
      <w:r w:rsidRPr="00F7136F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G)               </w:t>
      </w:r>
      <w:r w:rsidRPr="00F7136F">
        <w:rPr>
          <w:rFonts w:ascii="Courier New" w:eastAsia="SimSun" w:hAnsi="Courier New" w:cs="Courier New"/>
          <w:color w:val="228B22"/>
          <w:szCs w:val="30"/>
          <w:lang w:eastAsia="es-ES"/>
        </w:rPr>
        <w:t>%Se obtienen los polos de la planta</w:t>
      </w:r>
    </w:p>
    <w:p w:rsidR="00CB4B5F" w:rsidRDefault="00CB4B5F" w:rsidP="00CB4B5F">
      <w:pPr>
        <w:spacing w:after="103"/>
        <w:rPr>
          <w:rFonts w:eastAsia="Arial" w:cs="Arial"/>
          <w:sz w:val="22"/>
        </w:rPr>
      </w:pPr>
    </w:p>
    <w:p w:rsidR="00CB4B5F" w:rsidRDefault="00CB4B5F" w:rsidP="00CB4B5F">
      <w:pPr>
        <w:spacing w:after="103"/>
        <w:rPr>
          <w:rFonts w:eastAsia="Arial" w:cs="Arial"/>
          <w:sz w:val="22"/>
        </w:rPr>
      </w:pPr>
      <w:r>
        <w:rPr>
          <w:rFonts w:eastAsia="Arial" w:cs="Arial"/>
          <w:sz w:val="22"/>
        </w:rPr>
        <w:t>Obteniendo el siguiente resultado:</w:t>
      </w:r>
    </w:p>
    <w:p w:rsidR="00CB4B5F" w:rsidRPr="00F7136F" w:rsidRDefault="00CB4B5F" w:rsidP="00CB4B5F">
      <w:pPr>
        <w:spacing w:after="103"/>
        <w:rPr>
          <w:rFonts w:eastAsia="Arial" w:cs="Arial"/>
          <w:sz w:val="22"/>
        </w:rPr>
      </w:pPr>
      <w:r w:rsidRPr="00F7136F">
        <w:rPr>
          <w:rFonts w:eastAsia="Arial" w:cs="Arial"/>
          <w:sz w:val="22"/>
        </w:rPr>
        <w:t>p =</w:t>
      </w:r>
    </w:p>
    <w:p w:rsidR="00CB4B5F" w:rsidRPr="00F7136F" w:rsidRDefault="00CB4B5F" w:rsidP="00CB4B5F">
      <w:pPr>
        <w:spacing w:after="103"/>
        <w:rPr>
          <w:rFonts w:eastAsia="Arial" w:cs="Arial"/>
          <w:sz w:val="22"/>
        </w:rPr>
      </w:pPr>
      <w:r w:rsidRPr="00F7136F">
        <w:rPr>
          <w:rFonts w:eastAsia="Arial" w:cs="Arial"/>
          <w:sz w:val="22"/>
        </w:rPr>
        <w:t xml:space="preserve">    -2</w:t>
      </w:r>
    </w:p>
    <w:p w:rsidR="00CB4B5F" w:rsidRDefault="00CB4B5F" w:rsidP="00CB4B5F">
      <w:pPr>
        <w:spacing w:after="103"/>
        <w:rPr>
          <w:rFonts w:eastAsia="Arial" w:cs="Arial"/>
          <w:sz w:val="22"/>
        </w:rPr>
      </w:pPr>
      <w:r w:rsidRPr="00F7136F">
        <w:rPr>
          <w:rFonts w:eastAsia="Arial" w:cs="Arial"/>
          <w:sz w:val="22"/>
        </w:rPr>
        <w:t xml:space="preserve">    -1</w:t>
      </w:r>
    </w:p>
    <w:p w:rsidR="00F7136F" w:rsidRDefault="00CB4B5F" w:rsidP="00F7136F">
      <w:pPr>
        <w:rPr>
          <w:rFonts w:eastAsia="Arial"/>
        </w:rPr>
      </w:pPr>
      <w:r>
        <w:rPr>
          <w:rFonts w:eastAsia="Arial"/>
        </w:rPr>
        <w:t xml:space="preserve">Por lo tanto, la menor constante de tiempo será dada por el polo que está </w:t>
      </w:r>
      <w:proofErr w:type="spellStart"/>
      <w:r>
        <w:rPr>
          <w:rFonts w:eastAsia="Arial"/>
        </w:rPr>
        <w:t>mas</w:t>
      </w:r>
      <w:proofErr w:type="spellEnd"/>
      <w:r>
        <w:rPr>
          <w:rFonts w:eastAsia="Arial"/>
        </w:rPr>
        <w:t xml:space="preserve"> alejado del origen, es decir:</w:t>
      </w:r>
    </w:p>
    <w:p w:rsidR="00CB4B5F" w:rsidRPr="00CB4B5F" w:rsidRDefault="005733D3" w:rsidP="00F7136F">
      <w:pPr>
        <w:rPr>
          <w:rFonts w:eastAsia="Arial"/>
        </w:rPr>
      </w:pPr>
      <m:oMathPara>
        <m:oMath>
          <m:sSub>
            <m:sSubPr>
              <m:ctrlPr>
                <w:rPr>
                  <w:rFonts w:ascii="Cambria Math" w:eastAsia="Arial" w:hAnsi="Cambria Math"/>
                  <w:i/>
                </w:rPr>
              </m:ctrlPr>
            </m:sSubPr>
            <m:e>
              <m:r>
                <w:rPr>
                  <w:rFonts w:ascii="Cambria Math" w:eastAsia="Arial" w:hAnsi="Cambria Math"/>
                </w:rPr>
                <m:t>T</m:t>
              </m:r>
            </m:e>
            <m:sub>
              <m:r>
                <w:rPr>
                  <w:rFonts w:ascii="Cambria Math" w:eastAsia="Arial" w:hAnsi="Cambria Math"/>
                </w:rPr>
                <m:t>min</m:t>
              </m:r>
            </m:sub>
          </m:sSub>
          <m:r>
            <w:rPr>
              <w:rFonts w:ascii="Cambria Math" w:eastAsia="Arial" w:hAnsi="Cambria Math"/>
            </w:rPr>
            <m:t>=</m:t>
          </m:r>
          <m:f>
            <m:fPr>
              <m:ctrlPr>
                <w:rPr>
                  <w:rFonts w:ascii="Cambria Math" w:eastAsia="Arial" w:hAnsi="Cambria Math"/>
                  <w:i/>
                </w:rPr>
              </m:ctrlPr>
            </m:fPr>
            <m:num>
              <m:r>
                <w:rPr>
                  <w:rFonts w:ascii="Cambria Math" w:eastAsia="Arial" w:hAnsi="Cambria Math"/>
                </w:rPr>
                <m:t>1</m:t>
              </m:r>
            </m:num>
            <m:den>
              <m:r>
                <w:rPr>
                  <w:rFonts w:ascii="Cambria Math" w:eastAsia="Arial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Arial" w:hAnsi="Cambria Math"/>
            </w:rPr>
            <m:t>=0.5s</m:t>
          </m:r>
        </m:oMath>
      </m:oMathPara>
    </w:p>
    <w:p w:rsidR="00CB4B5F" w:rsidRDefault="00CB4B5F" w:rsidP="00F7136F">
      <w:pPr>
        <w:rPr>
          <w:rFonts w:eastAsia="Arial"/>
        </w:rPr>
      </w:pPr>
      <w:r>
        <w:rPr>
          <w:rFonts w:eastAsia="Arial"/>
        </w:rPr>
        <w:t xml:space="preserve">Por el teorema de Shannon se sabe que el tiempo máximo de muestreo no puede ser mayor a 0,5 </w:t>
      </w:r>
      <w:proofErr w:type="spellStart"/>
      <w:r>
        <w:rPr>
          <w:rFonts w:eastAsia="Arial"/>
        </w:rPr>
        <w:t>Tmin</w:t>
      </w:r>
      <w:proofErr w:type="spellEnd"/>
      <w:r>
        <w:rPr>
          <w:rFonts w:eastAsia="Arial"/>
        </w:rPr>
        <w:t xml:space="preserve">, en este caso se elige un valor de muestreo </w:t>
      </w:r>
      <w:r w:rsidR="00D461CC">
        <w:rPr>
          <w:rFonts w:eastAsia="Arial"/>
        </w:rPr>
        <w:t xml:space="preserve">cinco veces menor al </w:t>
      </w:r>
      <w:proofErr w:type="spellStart"/>
      <w:r w:rsidR="00D461CC">
        <w:rPr>
          <w:rFonts w:eastAsia="Arial"/>
        </w:rPr>
        <w:t>Tmin</w:t>
      </w:r>
      <w:proofErr w:type="spellEnd"/>
      <w:r w:rsidR="00D461CC">
        <w:rPr>
          <w:rFonts w:eastAsia="Arial"/>
        </w:rPr>
        <w:t>:</w:t>
      </w:r>
    </w:p>
    <w:p w:rsidR="00D461CC" w:rsidRPr="00F7136F" w:rsidRDefault="005733D3" w:rsidP="00F7136F">
      <w:pPr>
        <w:rPr>
          <w:rFonts w:eastAsia="Arial"/>
        </w:rPr>
      </w:pPr>
      <m:oMathPara>
        <m:oMath>
          <m:sSub>
            <m:sSubPr>
              <m:ctrlPr>
                <w:rPr>
                  <w:rFonts w:ascii="Cambria Math" w:eastAsia="Arial" w:hAnsi="Cambria Math"/>
                  <w:i/>
                </w:rPr>
              </m:ctrlPr>
            </m:sSubPr>
            <m:e>
              <m:r>
                <w:rPr>
                  <w:rFonts w:ascii="Cambria Math" w:eastAsia="Arial" w:hAnsi="Cambria Math"/>
                </w:rPr>
                <m:t>T</m:t>
              </m:r>
            </m:e>
            <m:sub>
              <m:r>
                <w:rPr>
                  <w:rFonts w:ascii="Cambria Math" w:eastAsia="Arial" w:hAnsi="Cambria Math"/>
                </w:rPr>
                <m:t>0</m:t>
              </m:r>
            </m:sub>
          </m:sSub>
          <m:r>
            <w:rPr>
              <w:rFonts w:ascii="Cambria Math" w:eastAsia="Arial" w:hAnsi="Cambria Math"/>
            </w:rPr>
            <m:t>=</m:t>
          </m:r>
          <m:f>
            <m:fPr>
              <m:ctrlPr>
                <w:rPr>
                  <w:rFonts w:ascii="Cambria Math" w:eastAsia="Arial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Arial" w:hAnsi="Cambria Math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="Arial" w:hAnsi="Cambria Math"/>
                </w:rPr>
                <m:t>5</m:t>
              </m:r>
            </m:den>
          </m:f>
          <m:r>
            <w:rPr>
              <w:rFonts w:ascii="Cambria Math" w:eastAsia="Arial" w:hAnsi="Cambria Math"/>
            </w:rPr>
            <m:t>=</m:t>
          </m:r>
          <m:f>
            <m:fPr>
              <m:ctrlPr>
                <w:rPr>
                  <w:rFonts w:ascii="Cambria Math" w:eastAsia="Arial" w:hAnsi="Cambria Math"/>
                  <w:i/>
                </w:rPr>
              </m:ctrlPr>
            </m:fPr>
            <m:num>
              <m:r>
                <w:rPr>
                  <w:rFonts w:ascii="Cambria Math" w:eastAsia="Arial" w:hAnsi="Cambria Math"/>
                </w:rPr>
                <m:t>0.5s</m:t>
              </m:r>
            </m:num>
            <m:den>
              <m:r>
                <w:rPr>
                  <w:rFonts w:ascii="Cambria Math" w:eastAsia="Arial" w:hAnsi="Cambria Math"/>
                </w:rPr>
                <m:t>5</m:t>
              </m:r>
            </m:den>
          </m:f>
          <m:r>
            <w:rPr>
              <w:rFonts w:ascii="Cambria Math" w:eastAsia="Arial" w:hAnsi="Cambria Math"/>
            </w:rPr>
            <m:t>=0,1s</m:t>
          </m:r>
        </m:oMath>
      </m:oMathPara>
    </w:p>
    <w:p w:rsidR="00F7136F" w:rsidRDefault="00F7136F" w:rsidP="00F7136F">
      <w:pPr>
        <w:pStyle w:val="Ttulo2"/>
      </w:pPr>
      <w:r w:rsidRPr="00F7136F">
        <w:t xml:space="preserve">Explicite la función de transferencia discreta en forma analítica. Emplear el comando ‘c2dm’ de Matlab para comprobar el valor obtenido. </w:t>
      </w:r>
    </w:p>
    <w:p w:rsidR="00F7136F" w:rsidRDefault="00F7136F" w:rsidP="00F7136F">
      <w:pPr>
        <w:spacing w:after="103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obtener la transformada z por convolución, se utiliza la siguiente formula:</w:t>
      </w:r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7257"/>
        <w:gridCol w:w="907"/>
      </w:tblGrid>
      <w:tr w:rsidR="00F7136F" w:rsidTr="00443B9B">
        <w:tc>
          <w:tcPr>
            <w:tcW w:w="500" w:type="pct"/>
          </w:tcPr>
          <w:p w:rsidR="00F7136F" w:rsidRDefault="00F7136F" w:rsidP="00443B9B">
            <w:pPr>
              <w:rPr>
                <w:rFonts w:cs="Arial"/>
              </w:rPr>
            </w:pPr>
          </w:p>
        </w:tc>
        <w:tc>
          <w:tcPr>
            <w:tcW w:w="4000" w:type="pct"/>
            <w:vAlign w:val="center"/>
          </w:tcPr>
          <w:p w:rsidR="00F7136F" w:rsidRPr="00A160C1" w:rsidRDefault="00F7136F" w:rsidP="00443B9B">
            <w:pPr>
              <w:spacing w:after="103"/>
              <w:rPr>
                <w:rFonts w:eastAsia="Arial" w:cs="Arial"/>
                <w:sz w:val="22"/>
              </w:rPr>
            </w:pPr>
            <m:oMathPara>
              <m:oMath>
                <m:r>
                  <w:rPr>
                    <w:rFonts w:ascii="Cambria Math" w:eastAsia="Cambria Math" w:hAnsi="Cambria Math" w:cs="Arial"/>
                    <w:sz w:val="22"/>
                  </w:rPr>
                  <m:t>X(z) 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i=0</m:t>
                    </m:r>
                  </m:sub>
                  <m:sup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n</m:t>
                    </m:r>
                  </m:sup>
                  <m:e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Res</m:t>
                    </m:r>
                  </m:e>
                </m:nary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eastAsia="Cambria Math" w:hAnsi="Cambria Math" w:cs="Arial"/>
                        <w:sz w:val="22"/>
                      </w:rPr>
                      <m:t xml:space="preserve">× </m:t>
                    </m:r>
                    <m:d>
                      <m:d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Arial"/>
                                <w:sz w:val="22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Arial"/>
                                <w:sz w:val="22"/>
                              </w:rPr>
                              <m:t>z-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mbria Math" w:hAnsi="Cambria Math" w:cs="Arial"/>
                                    <w:i/>
                                    <w:sz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mbria Math" w:hAnsi="Cambria Math" w:cs="Arial"/>
                                    <w:sz w:val="2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mbria Math" w:hAnsi="Cambria Math" w:cs="Arial"/>
                                    <w:sz w:val="22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Arial"/>
                                        <w:i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Arial"/>
                                        <w:sz w:val="22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Arial"/>
                                        <w:sz w:val="22"/>
                                      </w:rPr>
                                      <m:t>0</m:t>
                                    </m:r>
                                  </m:sub>
                                </m:sSub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="Cambria Math" w:hAnsi="Cambria Math" w:cs="Arial"/>
                    <w:sz w:val="22"/>
                  </w:rPr>
                  <m:t xml:space="preserve">| </m:t>
                </m:r>
                <m:sSub>
                  <m:sSubP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Arial"/>
                        <w:sz w:val="22"/>
                        <w:vertAlign w:val="subscript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Arial"/>
                    <w:sz w:val="22"/>
                  </w:rPr>
                  <m:t xml:space="preserve">         </m:t>
                </m:r>
              </m:oMath>
            </m:oMathPara>
          </w:p>
        </w:tc>
        <w:tc>
          <w:tcPr>
            <w:tcW w:w="500" w:type="pct"/>
            <w:vAlign w:val="center"/>
          </w:tcPr>
          <w:p w:rsidR="00F7136F" w:rsidRDefault="00F7136F" w:rsidP="00443B9B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(</w:t>
            </w:r>
            <w:r>
              <w:fldChar w:fldCharType="begin"/>
            </w:r>
            <w:r>
              <w:instrText xml:space="preserve"> SEQ Tabla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:rsidR="00F7136F" w:rsidRPr="00BB661A" w:rsidRDefault="00F7136F" w:rsidP="00F7136F">
      <w:pPr>
        <w:spacing w:after="103"/>
        <w:rPr>
          <w:rFonts w:eastAsia="Arial" w:cs="Arial"/>
          <w:sz w:val="22"/>
        </w:rPr>
      </w:pPr>
    </w:p>
    <w:p w:rsidR="00D461CC" w:rsidRDefault="00D461CC" w:rsidP="00F7136F">
      <w:pPr>
        <w:spacing w:after="299" w:line="265" w:lineRule="auto"/>
        <w:ind w:right="857"/>
        <w:rPr>
          <w:rFonts w:eastAsia="Arial" w:cs="Arial"/>
          <w:sz w:val="22"/>
        </w:rPr>
      </w:pPr>
      <w:r>
        <w:rPr>
          <w:rFonts w:eastAsia="Arial" w:cs="Arial"/>
          <w:sz w:val="22"/>
        </w:rPr>
        <w:t>Al utilizarse un retenedor de orden cero, se debe multiplicar la ecuación anterior por la función de transferencia del ZOH:</w:t>
      </w:r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7257"/>
        <w:gridCol w:w="907"/>
      </w:tblGrid>
      <w:tr w:rsidR="00DD6D2B" w:rsidTr="003878CE">
        <w:tc>
          <w:tcPr>
            <w:tcW w:w="500" w:type="pct"/>
          </w:tcPr>
          <w:p w:rsidR="00DD6D2B" w:rsidRDefault="00DD6D2B" w:rsidP="003878CE">
            <w:pPr>
              <w:rPr>
                <w:rFonts w:cs="Arial"/>
              </w:rPr>
            </w:pPr>
          </w:p>
        </w:tc>
        <w:tc>
          <w:tcPr>
            <w:tcW w:w="4000" w:type="pct"/>
            <w:vAlign w:val="center"/>
          </w:tcPr>
          <w:p w:rsidR="00DD6D2B" w:rsidRPr="00DD6D2B" w:rsidRDefault="00DD6D2B" w:rsidP="00DD6D2B">
            <w:pPr>
              <w:spacing w:after="299" w:line="265" w:lineRule="auto"/>
              <w:ind w:right="857"/>
              <w:rPr>
                <w:rFonts w:eastAsia="Cambria Math" w:cs="Arial"/>
                <w:sz w:val="22"/>
              </w:rPr>
            </w:pPr>
            <m:oMathPara>
              <m:oMath>
                <m:r>
                  <w:rPr>
                    <w:rFonts w:ascii="Cambria Math" w:eastAsia="Cambria Math" w:hAnsi="Cambria Math" w:cs="Arial"/>
                    <w:sz w:val="22"/>
                  </w:rPr>
                  <m:t>m</m:t>
                </m:r>
                <m:d>
                  <m:dP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s</m:t>
                    </m:r>
                  </m:e>
                </m:d>
                <m:r>
                  <w:rPr>
                    <w:rFonts w:ascii="Cambria Math" w:eastAsia="Cambria Math" w:hAnsi="Cambria Math" w:cs="Arial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Cambria Math" w:hAnsi="Cambria Math" w:cs="Arial"/>
                            <w:sz w:val="22"/>
                          </w:rPr>
                          <m:t>-1</m:t>
                        </m:r>
                      </m:sup>
                    </m:sSup>
                  </m:num>
                  <m:den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DD6D2B" w:rsidRDefault="00DD6D2B" w:rsidP="003878CE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(</w:t>
            </w:r>
            <w:r>
              <w:fldChar w:fldCharType="begin"/>
            </w:r>
            <w:r>
              <w:instrText xml:space="preserve"> SEQ Tabla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:rsidR="00CD5E34" w:rsidRDefault="00CD5E34" w:rsidP="00CD5E34">
      <w:pPr>
        <w:spacing w:after="299" w:line="265" w:lineRule="auto"/>
        <w:ind w:right="857"/>
        <w:rPr>
          <w:rFonts w:eastAsia="Cambria Math" w:cs="Arial"/>
          <w:sz w:val="22"/>
        </w:rPr>
      </w:pPr>
      <w:r>
        <w:rPr>
          <w:rFonts w:eastAsia="Cambria Math" w:cs="Arial"/>
          <w:sz w:val="22"/>
        </w:rPr>
        <w:t>Luego, se calculan</w:t>
      </w:r>
      <w:r w:rsidRPr="00BB661A">
        <w:rPr>
          <w:rFonts w:eastAsia="Cambria Math" w:cs="Arial"/>
          <w:sz w:val="22"/>
        </w:rPr>
        <w:t xml:space="preserve"> los residuos usando la sig. </w:t>
      </w:r>
      <w:proofErr w:type="gramStart"/>
      <w:r>
        <w:rPr>
          <w:rFonts w:eastAsia="Cambria Math" w:cs="Arial"/>
          <w:sz w:val="22"/>
        </w:rPr>
        <w:t>fó</w:t>
      </w:r>
      <w:r w:rsidRPr="00BB661A">
        <w:rPr>
          <w:rFonts w:eastAsia="Cambria Math" w:cs="Arial"/>
          <w:sz w:val="22"/>
        </w:rPr>
        <w:t>rmula</w:t>
      </w:r>
      <w:proofErr w:type="gramEnd"/>
      <w:r w:rsidRPr="00BB661A">
        <w:rPr>
          <w:rFonts w:eastAsia="Cambria Math" w:cs="Arial"/>
          <w:sz w:val="22"/>
        </w:rPr>
        <w:t>:</w:t>
      </w:r>
    </w:p>
    <w:p w:rsidR="00CD5E34" w:rsidRPr="00CD4B34" w:rsidRDefault="005733D3" w:rsidP="00CD5E34">
      <w:pPr>
        <w:spacing w:after="299" w:line="265" w:lineRule="auto"/>
        <w:ind w:right="857"/>
        <w:jc w:val="center"/>
        <w:rPr>
          <w:sz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1</m:t>
              </m:r>
            </m:sub>
          </m:sSub>
          <m:r>
            <w:rPr>
              <w:rFonts w:ascii="Cambria Math" w:eastAsia="Cambria Math" w:hAnsi="Cambria Math" w:cs="Arial"/>
              <w:sz w:val="22"/>
            </w:rPr>
            <m:t>=</m:t>
          </m:r>
          <m:func>
            <m:funcPr>
              <m:ctrlPr>
                <w:rPr>
                  <w:rFonts w:ascii="Cambria Math" w:eastAsia="Cambria Math" w:hAnsi="Cambria Math" w:cs="Arial"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Arial"/>
                      <w:sz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="Cambria Math" w:hAnsi="Cambria Math" w:cs="Arial"/>
                      <w:sz w:val="22"/>
                    </w:rPr>
                    <m:t>s→-1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s+1</m:t>
                      </m:r>
                    </m:e>
                  </m:d>
                  <m:r>
                    <w:rPr>
                      <w:rFonts w:ascii="Cambria Math" w:eastAsia="Cambria Math" w:hAnsi="Cambria Math" w:cs="Arial"/>
                      <w:sz w:val="22"/>
                    </w:rPr>
                    <m:t xml:space="preserve">* 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s+2</m:t>
                          </m:r>
                        </m:e>
                      </m:d>
                    </m:den>
                  </m:f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-1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den>
                  </m:f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z-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Arial"/>
                                  <w:i/>
                                  <w:sz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Arial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Arial"/>
                                      <w:sz w:val="22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Arial"/>
                                      <w:sz w:val="22"/>
                                    </w:rPr>
                                    <m:t>0</m:t>
                                  </m:r>
                                </m:sub>
                              </m:sSub>
                            </m:sup>
                          </m:sSup>
                        </m:den>
                      </m:f>
                    </m:e>
                  </m:d>
                </m:e>
              </m:d>
            </m:e>
          </m:func>
        </m:oMath>
      </m:oMathPara>
    </w:p>
    <w:p w:rsidR="00CD5E34" w:rsidRPr="008422CF" w:rsidRDefault="005733D3" w:rsidP="00CD5E34">
      <w:pPr>
        <w:spacing w:after="299" w:line="265" w:lineRule="auto"/>
        <w:ind w:right="857"/>
        <w:jc w:val="center"/>
        <w:rPr>
          <w:rFonts w:eastAsia="Cambria Math" w:cs="Arial"/>
          <w:sz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1</m:t>
              </m:r>
            </m:sub>
          </m:sSub>
          <m:r>
            <w:rPr>
              <w:rFonts w:ascii="Cambria Math" w:eastAsia="Cambria Math" w:hAnsi="Cambria Math" w:cs="Arial"/>
              <w:sz w:val="22"/>
            </w:rPr>
            <m:t>=</m:t>
          </m:r>
          <m:func>
            <m:funcPr>
              <m:ctrlPr>
                <w:rPr>
                  <w:rFonts w:ascii="Cambria Math" w:eastAsia="Cambria Math" w:hAnsi="Cambria Math" w:cs="Arial"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Arial"/>
                      <w:sz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="Cambria Math" w:hAnsi="Cambria Math" w:cs="Arial"/>
                      <w:sz w:val="22"/>
                    </w:rPr>
                    <m:t>s→-1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-1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+2s</m:t>
                      </m:r>
                    </m:den>
                  </m:f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Arial"/>
                                  <w:i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0</m:t>
                              </m:r>
                            </m:sub>
                          </m:sSub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1-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</m:t>
                  </m:r>
                </m:e>
                <m:sup>
                  <m:r>
                    <w:rPr>
                      <w:rFonts w:ascii="Cambria Math" w:eastAsia="Cambria Math" w:hAnsi="Cambria Math" w:cs="Arial"/>
                      <w:sz w:val="22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1*-1</m:t>
              </m:r>
            </m:den>
          </m:f>
          <m:r>
            <w:rPr>
              <w:rFonts w:ascii="Cambria Math" w:eastAsia="Cambria Math" w:hAnsi="Cambria Math" w:cs="Arial"/>
              <w:sz w:val="22"/>
            </w:rPr>
            <m:t>*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z-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0</m:t>
                      </m:r>
                    </m:sub>
                  </m:sSub>
                </m:sup>
              </m:sSup>
            </m:den>
          </m:f>
          <m:r>
            <w:rPr>
              <w:rFonts w:ascii="Cambria Math" w:eastAsia="Cambria Math" w:hAnsi="Cambria Math" w:cs="Arial"/>
              <w:sz w:val="22"/>
            </w:rPr>
            <m:t>=-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z-1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z-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="Arial"/>
                      <w:sz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0</m:t>
                      </m:r>
                    </m:sub>
                  </m:sSub>
                </m:sup>
              </m:sSup>
            </m:den>
          </m:f>
        </m:oMath>
      </m:oMathPara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7257"/>
        <w:gridCol w:w="907"/>
      </w:tblGrid>
      <w:tr w:rsidR="008422CF" w:rsidTr="003878CE">
        <w:tc>
          <w:tcPr>
            <w:tcW w:w="500" w:type="pct"/>
          </w:tcPr>
          <w:p w:rsidR="008422CF" w:rsidRDefault="008422CF" w:rsidP="003878CE">
            <w:pPr>
              <w:rPr>
                <w:rFonts w:cs="Arial"/>
              </w:rPr>
            </w:pPr>
          </w:p>
        </w:tc>
        <w:tc>
          <w:tcPr>
            <w:tcW w:w="4000" w:type="pct"/>
            <w:vAlign w:val="center"/>
          </w:tcPr>
          <w:p w:rsidR="008422CF" w:rsidRDefault="005733D3" w:rsidP="003878CE">
            <w:pPr>
              <w:jc w:val="center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2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 w:cs="Arial"/>
                        <w:sz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Arial"/>
                    <w:sz w:val="22"/>
                  </w:rPr>
                  <m:t>=-</m:t>
                </m:r>
                <m:f>
                  <m:fP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z-1</m:t>
                    </m:r>
                  </m:num>
                  <m:den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z-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mbria Math" w:hAnsi="Cambria Math" w:cs="Arial"/>
                            <w:sz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Arial"/>
                                <w:sz w:val="2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Arial"/>
                                <w:sz w:val="22"/>
                              </w:rPr>
                              <m:t>0</m:t>
                            </m:r>
                          </m:sub>
                        </m:sSub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422CF" w:rsidRDefault="008422CF" w:rsidP="003878CE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(</w:t>
            </w:r>
            <w:r>
              <w:fldChar w:fldCharType="begin"/>
            </w:r>
            <w:r>
              <w:instrText xml:space="preserve"> SEQ Tabla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</w:tbl>
    <w:p w:rsidR="00CD5E34" w:rsidRPr="00BB661A" w:rsidRDefault="00CD5E34" w:rsidP="00CD5E34">
      <w:pPr>
        <w:spacing w:after="299" w:line="265" w:lineRule="auto"/>
        <w:ind w:right="857"/>
        <w:rPr>
          <w:rFonts w:eastAsia="Cambria Math" w:cs="Arial"/>
          <w:sz w:val="22"/>
        </w:rPr>
      </w:pPr>
    </w:p>
    <w:p w:rsidR="00CD5E34" w:rsidRPr="00086A13" w:rsidRDefault="00CD5E34" w:rsidP="00CD5E34">
      <w:pPr>
        <w:spacing w:after="299" w:line="265" w:lineRule="auto"/>
        <w:ind w:right="857"/>
        <w:rPr>
          <w:rFonts w:eastAsia="Cambria Math" w:cs="Arial"/>
          <w:sz w:val="22"/>
        </w:rPr>
      </w:pPr>
      <w:r w:rsidRPr="00BB661A">
        <w:rPr>
          <w:rFonts w:eastAsia="Cambria Math" w:cs="Arial"/>
          <w:sz w:val="22"/>
        </w:rPr>
        <w:t>El segundo residuo será:</w:t>
      </w:r>
    </w:p>
    <w:p w:rsidR="00CD5E34" w:rsidRPr="00CD4B34" w:rsidRDefault="005733D3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2</m:t>
              </m:r>
            </m:sub>
          </m:sSub>
          <m:r>
            <w:rPr>
              <w:rFonts w:ascii="Cambria Math" w:eastAsia="Cambria Math" w:hAnsi="Cambria Math" w:cs="Arial"/>
              <w:sz w:val="22"/>
            </w:rPr>
            <m:t>=</m:t>
          </m:r>
          <m:func>
            <m:func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limLow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lim⁡</m:t>
                  </m:r>
                </m:e>
                <m:lim>
                  <m:r>
                    <w:rPr>
                      <w:rFonts w:ascii="Cambria Math" w:eastAsia="Cambria Math" w:hAnsi="Cambria Math" w:cs="Arial"/>
                      <w:sz w:val="22"/>
                    </w:rPr>
                    <m:t>s→</m:t>
                  </m:r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2</m:t>
                      </m:r>
                    </m:sub>
                  </m:sSub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Arial"/>
                      <w:sz w:val="22"/>
                    </w:rPr>
                    <m:t>*G</m:t>
                  </m:r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e>
                  </m:d>
                  <m:r>
                    <w:rPr>
                      <w:rFonts w:ascii="Cambria Math" w:eastAsia="Cambria Math" w:hAnsi="Cambria Math" w:cs="Arial"/>
                      <w:sz w:val="22"/>
                    </w:rPr>
                    <m:t>*m</m:t>
                  </m:r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e>
                  </m:d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z-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Arial"/>
                                  <w:i/>
                                  <w:sz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Arial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Arial"/>
                                      <w:sz w:val="22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Arial"/>
                                      <w:sz w:val="22"/>
                                    </w:rPr>
                                    <m:t>0</m:t>
                                  </m:r>
                                </m:sub>
                              </m:sSub>
                            </m:sup>
                          </m:sSup>
                        </m:den>
                      </m:f>
                    </m:e>
                  </m:d>
                </m:e>
              </m:d>
            </m:e>
          </m:func>
        </m:oMath>
      </m:oMathPara>
    </w:p>
    <w:p w:rsidR="00CD5E34" w:rsidRPr="00CD4B34" w:rsidRDefault="005733D3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2</m:t>
              </m:r>
            </m:sub>
          </m:sSub>
          <m:r>
            <w:rPr>
              <w:rFonts w:ascii="Cambria Math" w:eastAsia="Cambria Math" w:hAnsi="Cambria Math" w:cs="Arial"/>
              <w:sz w:val="22"/>
            </w:rPr>
            <m:t>=</m:t>
          </m:r>
          <m:func>
            <m:func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="Cambria Math" w:hAnsi="Cambria Math" w:cs="Arial"/>
                      <w:sz w:val="22"/>
                    </w:rPr>
                    <m:t>s→ -2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s+2</m:t>
                      </m:r>
                    </m:e>
                  </m:d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s+2</m:t>
                          </m:r>
                        </m:e>
                      </m:d>
                    </m:den>
                  </m:f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-1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den>
                  </m:f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Arial"/>
                                  <w:i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 xml:space="preserve"> 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:rsidR="00CD5E34" w:rsidRPr="00CD4B34" w:rsidRDefault="005733D3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2</m:t>
              </m:r>
            </m:sub>
          </m:sSub>
          <m:r>
            <w:rPr>
              <w:rFonts w:ascii="Cambria Math" w:eastAsia="Cambria Math" w:hAnsi="Cambria Math" w:cs="Arial"/>
              <w:sz w:val="22"/>
            </w:rPr>
            <m:t>=</m:t>
          </m:r>
          <m:func>
            <m:funcPr>
              <m:ctrlPr>
                <w:rPr>
                  <w:rFonts w:ascii="Cambria Math" w:eastAsia="Cambria Math" w:hAnsi="Cambria Math" w:cs="Arial"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Arial"/>
                      <w:sz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="Cambria Math" w:hAnsi="Cambria Math" w:cs="Arial"/>
                      <w:sz w:val="22"/>
                    </w:rPr>
                    <m:t>s→-2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-1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+s</m:t>
                      </m:r>
                    </m:den>
                  </m:f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Arial"/>
                                  <w:i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0</m:t>
                              </m:r>
                            </m:sub>
                          </m:sSub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1-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</m:t>
                  </m:r>
                </m:e>
                <m:sup>
                  <m:r>
                    <w:rPr>
                      <w:rFonts w:ascii="Cambria Math" w:eastAsia="Cambria Math" w:hAnsi="Cambria Math" w:cs="Arial"/>
                      <w:sz w:val="22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-1*-2</m:t>
              </m:r>
            </m:den>
          </m:f>
          <m:r>
            <w:rPr>
              <w:rFonts w:ascii="Cambria Math" w:eastAsia="Cambria Math" w:hAnsi="Cambria Math" w:cs="Arial"/>
              <w:sz w:val="22"/>
            </w:rPr>
            <m:t>*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z-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-2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0</m:t>
                      </m:r>
                    </m:sub>
                  </m:sSub>
                </m:sup>
              </m:sSup>
            </m:den>
          </m:f>
          <m:r>
            <w:rPr>
              <w:rFonts w:ascii="Cambria Math" w:eastAsia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z-1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2z-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2e</m:t>
                  </m:r>
                </m:e>
                <m:sup>
                  <m:r>
                    <w:rPr>
                      <w:rFonts w:ascii="Cambria Math" w:eastAsia="Cambria Math" w:hAnsi="Cambria Math" w:cs="Arial"/>
                      <w:sz w:val="22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0</m:t>
                      </m:r>
                    </m:sub>
                  </m:sSub>
                </m:sup>
              </m:sSup>
            </m:den>
          </m:f>
        </m:oMath>
      </m:oMathPara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7257"/>
        <w:gridCol w:w="907"/>
      </w:tblGrid>
      <w:tr w:rsidR="008422CF" w:rsidTr="003878CE">
        <w:tc>
          <w:tcPr>
            <w:tcW w:w="500" w:type="pct"/>
          </w:tcPr>
          <w:p w:rsidR="008422CF" w:rsidRDefault="008422CF" w:rsidP="003878CE">
            <w:pPr>
              <w:rPr>
                <w:rFonts w:cs="Arial"/>
              </w:rPr>
            </w:pPr>
          </w:p>
        </w:tc>
        <w:tc>
          <w:tcPr>
            <w:tcW w:w="4000" w:type="pct"/>
            <w:vAlign w:val="center"/>
          </w:tcPr>
          <w:p w:rsidR="008422CF" w:rsidRDefault="005733D3" w:rsidP="003878CE">
            <w:pPr>
              <w:jc w:val="center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2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 w:cs="Arial"/>
                        <w:sz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z-1</m:t>
                    </m:r>
                  </m:num>
                  <m:den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2z-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</w:rPr>
                          <m:t>2e</m:t>
                        </m:r>
                      </m:e>
                      <m:sup>
                        <m:r>
                          <w:rPr>
                            <w:rFonts w:ascii="Cambria Math" w:eastAsia="Cambria Math" w:hAnsi="Cambria Math" w:cs="Arial"/>
                            <w:sz w:val="22"/>
                          </w:rPr>
                          <m:t>-2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Arial"/>
                                <w:sz w:val="2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Arial"/>
                                <w:sz w:val="22"/>
                              </w:rPr>
                              <m:t>0</m:t>
                            </m:r>
                          </m:sub>
                        </m:sSub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422CF" w:rsidRDefault="008422CF" w:rsidP="003878CE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(</w:t>
            </w:r>
            <w:r>
              <w:fldChar w:fldCharType="begin"/>
            </w:r>
            <w:r>
              <w:instrText xml:space="preserve"> SEQ Tabla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</w:p>
        </w:tc>
      </w:tr>
    </w:tbl>
    <w:p w:rsidR="00CD5E34" w:rsidRDefault="00CD5E34" w:rsidP="00CD5E34">
      <w:pPr>
        <w:spacing w:after="299" w:line="265" w:lineRule="auto"/>
        <w:ind w:right="857"/>
        <w:rPr>
          <w:rFonts w:eastAsia="Cambria Math" w:cs="Arial"/>
          <w:sz w:val="22"/>
        </w:rPr>
      </w:pPr>
    </w:p>
    <w:p w:rsidR="00CD5E34" w:rsidRPr="00086A13" w:rsidRDefault="00CD5E34" w:rsidP="00CD5E34">
      <w:pPr>
        <w:spacing w:after="299" w:line="265" w:lineRule="auto"/>
        <w:ind w:right="857"/>
        <w:rPr>
          <w:rFonts w:eastAsia="Cambria Math" w:cs="Arial"/>
          <w:sz w:val="22"/>
        </w:rPr>
      </w:pPr>
      <w:r w:rsidRPr="00BB661A">
        <w:rPr>
          <w:rFonts w:eastAsia="Cambria Math" w:cs="Arial"/>
          <w:sz w:val="22"/>
        </w:rPr>
        <w:t xml:space="preserve">El </w:t>
      </w:r>
      <w:r>
        <w:rPr>
          <w:rFonts w:eastAsia="Cambria Math" w:cs="Arial"/>
          <w:sz w:val="22"/>
        </w:rPr>
        <w:t>tercer r</w:t>
      </w:r>
      <w:r w:rsidRPr="00BB661A">
        <w:rPr>
          <w:rFonts w:eastAsia="Cambria Math" w:cs="Arial"/>
          <w:sz w:val="22"/>
        </w:rPr>
        <w:t>esiduo será:</w:t>
      </w:r>
    </w:p>
    <w:p w:rsidR="00CD5E34" w:rsidRPr="00CD4B34" w:rsidRDefault="005733D3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3</m:t>
              </m:r>
            </m:sub>
          </m:sSub>
          <m:r>
            <w:rPr>
              <w:rFonts w:ascii="Cambria Math" w:eastAsia="Cambria Math" w:hAnsi="Cambria Math" w:cs="Arial"/>
              <w:sz w:val="22"/>
            </w:rPr>
            <m:t>=</m:t>
          </m:r>
          <m:func>
            <m:func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limLow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lim⁡</m:t>
                  </m:r>
                </m:e>
                <m:lim>
                  <m:r>
                    <w:rPr>
                      <w:rFonts w:ascii="Cambria Math" w:eastAsia="Cambria Math" w:hAnsi="Cambria Math" w:cs="Arial"/>
                      <w:sz w:val="22"/>
                    </w:rPr>
                    <m:t>s→</m:t>
                  </m:r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3</m:t>
                      </m:r>
                    </m:sub>
                  </m:sSub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Arial"/>
                      <w:sz w:val="22"/>
                    </w:rPr>
                    <m:t>*G</m:t>
                  </m:r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e>
                  </m:d>
                  <m:r>
                    <w:rPr>
                      <w:rFonts w:ascii="Cambria Math" w:eastAsia="Cambria Math" w:hAnsi="Cambria Math" w:cs="Arial"/>
                      <w:sz w:val="22"/>
                    </w:rPr>
                    <m:t>*m</m:t>
                  </m:r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e>
                  </m:d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z-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Arial"/>
                                  <w:i/>
                                  <w:sz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Arial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Arial"/>
                                      <w:sz w:val="22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Arial"/>
                                      <w:sz w:val="22"/>
                                    </w:rPr>
                                    <m:t>0</m:t>
                                  </m:r>
                                </m:sub>
                              </m:sSub>
                            </m:sup>
                          </m:sSup>
                        </m:den>
                      </m:f>
                    </m:e>
                  </m:d>
                </m:e>
              </m:d>
            </m:e>
          </m:func>
        </m:oMath>
      </m:oMathPara>
    </w:p>
    <w:p w:rsidR="00CD5E34" w:rsidRPr="00CD4B34" w:rsidRDefault="005733D3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3</m:t>
              </m:r>
            </m:sub>
          </m:sSub>
          <m:r>
            <w:rPr>
              <w:rFonts w:ascii="Cambria Math" w:eastAsia="Cambria Math" w:hAnsi="Cambria Math" w:cs="Arial"/>
              <w:sz w:val="22"/>
            </w:rPr>
            <m:t>=</m:t>
          </m:r>
          <m:func>
            <m:func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="Cambria Math" w:hAnsi="Cambria Math" w:cs="Arial"/>
                      <w:sz w:val="22"/>
                    </w:rPr>
                    <m:t>s→ 0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e>
                  </m:d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s+2</m:t>
                          </m:r>
                        </m:e>
                      </m:d>
                    </m:den>
                  </m:f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-1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s</m:t>
                      </m:r>
                    </m:den>
                  </m:f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Arial"/>
                                  <w:i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 xml:space="preserve"> 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:rsidR="00CD5E34" w:rsidRPr="00CD4B34" w:rsidRDefault="005733D3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3</m:t>
              </m:r>
            </m:sub>
          </m:sSub>
          <m:r>
            <w:rPr>
              <w:rFonts w:ascii="Cambria Math" w:eastAsia="Cambria Math" w:hAnsi="Cambria Math" w:cs="Arial"/>
              <w:sz w:val="22"/>
            </w:rPr>
            <m:t>=</m:t>
          </m:r>
          <m:func>
            <m:funcPr>
              <m:ctrlPr>
                <w:rPr>
                  <w:rFonts w:ascii="Cambria Math" w:eastAsia="Cambria Math" w:hAnsi="Cambria Math" w:cs="Arial"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Arial"/>
                      <w:sz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="Cambria Math" w:hAnsi="Cambria Math" w:cs="Arial"/>
                      <w:sz w:val="22"/>
                    </w:rPr>
                    <m:t>s→0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-1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s+1</m:t>
                          </m:r>
                        </m:e>
                      </m:d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(s+2)</m:t>
                      </m:r>
                    </m:den>
                  </m:f>
                  <m:r>
                    <w:rPr>
                      <w:rFonts w:ascii="Cambria Math" w:eastAsia="Cambria Math" w:hAnsi="Cambria Math" w:cs="Arial"/>
                      <w:sz w:val="22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Arial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Arial"/>
                              <w:sz w:val="22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Arial"/>
                                  <w:i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Arial"/>
                                  <w:sz w:val="22"/>
                                </w:rPr>
                                <m:t>0</m:t>
                              </m:r>
                            </m:sub>
                          </m:sSub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1-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</m:t>
                  </m:r>
                </m:e>
                <m:sup>
                  <m:r>
                    <w:rPr>
                      <w:rFonts w:ascii="Cambria Math" w:eastAsia="Cambria Math" w:hAnsi="Cambria Math" w:cs="Arial"/>
                      <w:sz w:val="22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1+2</m:t>
              </m:r>
            </m:den>
          </m:f>
          <m:r>
            <w:rPr>
              <w:rFonts w:ascii="Cambria Math" w:eastAsia="Cambria Math" w:hAnsi="Cambria Math" w:cs="Arial"/>
              <w:sz w:val="22"/>
            </w:rPr>
            <m:t>*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z-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0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0</m:t>
                      </m:r>
                    </m:sub>
                  </m:sSub>
                </m:sup>
              </m:sSup>
            </m:den>
          </m:f>
          <m:r>
            <w:rPr>
              <w:rFonts w:ascii="Cambria Math" w:eastAsia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z-1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3z-3</m:t>
              </m:r>
            </m:den>
          </m:f>
        </m:oMath>
      </m:oMathPara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7257"/>
        <w:gridCol w:w="907"/>
      </w:tblGrid>
      <w:tr w:rsidR="008422CF" w:rsidTr="003878CE">
        <w:tc>
          <w:tcPr>
            <w:tcW w:w="500" w:type="pct"/>
          </w:tcPr>
          <w:p w:rsidR="008422CF" w:rsidRDefault="008422CF" w:rsidP="003878CE">
            <w:pPr>
              <w:rPr>
                <w:rFonts w:cs="Arial"/>
              </w:rPr>
            </w:pPr>
          </w:p>
        </w:tc>
        <w:tc>
          <w:tcPr>
            <w:tcW w:w="4000" w:type="pct"/>
            <w:vAlign w:val="center"/>
          </w:tcPr>
          <w:p w:rsidR="008422CF" w:rsidRPr="008422CF" w:rsidRDefault="005733D3" w:rsidP="00A1262F">
            <w:pPr>
              <w:spacing w:after="299" w:line="265" w:lineRule="auto"/>
              <w:ind w:right="857"/>
              <w:rPr>
                <w:rFonts w:eastAsia="Cambria Math" w:cs="Arial"/>
                <w:i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2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 w:cs="Arial"/>
                        <w:sz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Arial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Arial"/>
                        <w:sz w:val="22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422CF" w:rsidRDefault="008422CF" w:rsidP="003878CE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(</w:t>
            </w:r>
            <w:r>
              <w:fldChar w:fldCharType="begin"/>
            </w:r>
            <w:r>
              <w:instrText xml:space="preserve"> SEQ Tabla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>)</w:t>
            </w:r>
          </w:p>
        </w:tc>
      </w:tr>
    </w:tbl>
    <w:p w:rsidR="00282253" w:rsidRPr="00CD4B34" w:rsidRDefault="008422CF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w:r>
        <w:rPr>
          <w:rFonts w:eastAsia="Cambria Math" w:cs="Arial"/>
          <w:i/>
          <w:sz w:val="22"/>
        </w:rPr>
        <w:t>Reemplazando los valores de las ecuaciones (4) (5) y (6) en la ecuación (2), se tiene:</w:t>
      </w:r>
    </w:p>
    <w:p w:rsidR="008422CF" w:rsidRPr="008422CF" w:rsidRDefault="005733D3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2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2"/>
                    </w:rPr>
                    <m:t>z</m:t>
                  </m:r>
                </m:e>
              </m:d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=R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sz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Arial"/>
                  <w:sz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sz w:val="22"/>
            </w:rPr>
            <m:t>=</m:t>
          </m:r>
        </m:oMath>
      </m:oMathPara>
    </w:p>
    <w:p w:rsidR="00CD56A8" w:rsidRPr="00855A47" w:rsidRDefault="008422CF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>
          <m:r>
            <w:rPr>
              <w:rFonts w:ascii="Cambria Math" w:eastAsiaTheme="minorEastAsia" w:hAnsi="Cambria Math" w:cs="Arial"/>
              <w:sz w:val="22"/>
            </w:rPr>
            <m:t>G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2"/>
                </w:rPr>
                <m:t>z</m:t>
              </m:r>
            </m:e>
          </m:d>
          <m:r>
            <w:rPr>
              <w:rFonts w:ascii="Cambria Math" w:eastAsiaTheme="minorEastAsia" w:hAnsi="Cambria Math" w:cs="Arial"/>
              <w:sz w:val="22"/>
            </w:rPr>
            <m:t>=-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z-1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z-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-T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0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 w:cs="Arial"/>
              <w:sz w:val="22"/>
            </w:rPr>
            <m:t>+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z-1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2z-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2e</m:t>
                  </m:r>
                </m:e>
                <m:sup>
                  <m:r>
                    <w:rPr>
                      <w:rFonts w:ascii="Cambria Math" w:eastAsia="Cambria Math" w:hAnsi="Cambria Math" w:cs="Arial"/>
                      <w:sz w:val="22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0</m:t>
                      </m:r>
                    </m:sub>
                  </m:sSub>
                </m:sup>
              </m:sSup>
            </m:den>
          </m:f>
          <m:r>
            <w:rPr>
              <w:rFonts w:ascii="Cambria Math" w:eastAsia="Cambria Math" w:hAnsi="Cambria Math" w:cs="Arial"/>
              <w:sz w:val="22"/>
            </w:rPr>
            <m:t>+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z-1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3z-3</m:t>
              </m:r>
            </m:den>
          </m:f>
        </m:oMath>
      </m:oMathPara>
    </w:p>
    <w:p w:rsidR="00855A47" w:rsidRPr="00855A47" w:rsidRDefault="00855A47" w:rsidP="00855A47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>
          <m:r>
            <w:rPr>
              <w:rFonts w:ascii="Cambria Math" w:eastAsiaTheme="minorEastAsia" w:hAnsi="Cambria Math" w:cs="Arial"/>
              <w:sz w:val="22"/>
            </w:rPr>
            <m:t>G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2"/>
                </w:rPr>
                <m:t>z</m:t>
              </m:r>
            </m:e>
          </m:d>
          <m:r>
            <w:rPr>
              <w:rFonts w:ascii="Cambria Math" w:eastAsiaTheme="minorEastAsia" w:hAnsi="Cambria Math" w:cs="Arial"/>
              <w:sz w:val="22"/>
            </w:rPr>
            <m:t>=-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z-1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z-0.9048</m:t>
              </m:r>
            </m:den>
          </m:f>
          <m:r>
            <w:rPr>
              <w:rFonts w:ascii="Cambria Math" w:eastAsiaTheme="minorEastAsia" w:hAnsi="Cambria Math" w:cs="Arial"/>
              <w:sz w:val="22"/>
            </w:rPr>
            <m:t>+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z-1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2(z-0.8187)</m:t>
              </m:r>
            </m:den>
          </m:f>
          <m:r>
            <w:rPr>
              <w:rFonts w:ascii="Cambria Math" w:eastAsia="Cambria Math" w:hAnsi="Cambria Math" w:cs="Arial"/>
              <w:sz w:val="22"/>
            </w:rPr>
            <m:t>+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1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2</m:t>
              </m:r>
            </m:den>
          </m:f>
        </m:oMath>
      </m:oMathPara>
    </w:p>
    <w:p w:rsidR="009C16E4" w:rsidRPr="00855A47" w:rsidRDefault="009C16E4" w:rsidP="009C16E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>
          <m:r>
            <w:rPr>
              <w:rFonts w:ascii="Cambria Math" w:eastAsiaTheme="minorEastAsia" w:hAnsi="Cambria Math" w:cs="Arial"/>
              <w:sz w:val="22"/>
            </w:rPr>
            <m:t>G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2"/>
                </w:rPr>
                <m:t>z</m:t>
              </m:r>
            </m:e>
          </m:d>
          <m:r>
            <w:rPr>
              <w:rFonts w:ascii="Cambria Math" w:eastAsiaTheme="minorEastAsia" w:hAnsi="Cambria Math" w:cs="Arial"/>
              <w:sz w:val="22"/>
            </w:rPr>
            <m:t>=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-2</m:t>
              </m:r>
              <m:d>
                <m:d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z-1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z-0.8187</m:t>
                  </m:r>
                </m:e>
              </m:d>
              <m:r>
                <w:rPr>
                  <w:rFonts w:ascii="Cambria Math" w:eastAsia="Cambria Math" w:hAnsi="Cambria Math" w:cs="Arial"/>
                  <w:sz w:val="22"/>
                </w:rPr>
                <m:t xml:space="preserve">+(2z-1.8187)(z-0.9048) 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2</m:t>
              </m:r>
              <m:d>
                <m:d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z-0.9048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z-0.8187</m:t>
                  </m:r>
                </m:e>
              </m:d>
            </m:den>
          </m:f>
        </m:oMath>
      </m:oMathPara>
    </w:p>
    <w:p w:rsidR="00191DB3" w:rsidRPr="00855A47" w:rsidRDefault="00191DB3" w:rsidP="00191DB3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>
          <m:r>
            <w:rPr>
              <w:rFonts w:ascii="Cambria Math" w:eastAsiaTheme="minorEastAsia" w:hAnsi="Cambria Math" w:cs="Arial"/>
              <w:sz w:val="22"/>
            </w:rPr>
            <m:t>G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2"/>
                </w:rPr>
                <m:t>z</m:t>
              </m:r>
            </m:e>
          </m:d>
          <m:r>
            <w:rPr>
              <w:rFonts w:ascii="Cambria Math" w:eastAsiaTheme="minorEastAsia" w:hAnsi="Cambria Math" w:cs="Arial"/>
              <w:sz w:val="22"/>
            </w:rPr>
            <m:t>=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>2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</m:t>
                  </m:r>
                </m:e>
                <m:sup>
                  <m:r>
                    <w:rPr>
                      <w:rFonts w:ascii="Cambria Math" w:eastAsia="Cambria Math" w:hAnsi="Cambria Math" w:cs="Arial"/>
                      <w:sz w:val="22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Arial"/>
                  <w:sz w:val="22"/>
                </w:rPr>
                <m:t>-1.8096z-1.8187z+1.6456+-2</m:t>
              </m:r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</m:t>
                  </m:r>
                </m:e>
                <m:sup>
                  <m:r>
                    <w:rPr>
                      <w:rFonts w:ascii="Cambria Math" w:eastAsia="Cambria Math" w:hAnsi="Cambria Math" w:cs="Arial"/>
                      <w:sz w:val="22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Arial"/>
                  <w:sz w:val="22"/>
                </w:rPr>
                <m:t xml:space="preserve">+2*1.8187z-2*0.8187 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2</m:t>
              </m:r>
              <m:d>
                <m:d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z-0.9048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z-0.8187</m:t>
                  </m:r>
                </m:e>
              </m:d>
            </m:den>
          </m:f>
        </m:oMath>
      </m:oMathPara>
    </w:p>
    <w:p w:rsidR="00FF73CB" w:rsidRPr="00855A47" w:rsidRDefault="00FF73CB" w:rsidP="00FF73CB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>
          <m:r>
            <w:rPr>
              <w:rFonts w:ascii="Cambria Math" w:eastAsiaTheme="minorEastAsia" w:hAnsi="Cambria Math" w:cs="Arial"/>
              <w:sz w:val="22"/>
            </w:rPr>
            <w:lastRenderedPageBreak/>
            <m:t>G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2"/>
                </w:rPr>
                <m:t>z</m:t>
              </m:r>
            </m:e>
          </m:d>
          <m:r>
            <w:rPr>
              <w:rFonts w:ascii="Cambria Math" w:eastAsiaTheme="minorEastAsia" w:hAnsi="Cambria Math" w:cs="Arial"/>
              <w:sz w:val="22"/>
            </w:rPr>
            <m:t>=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 xml:space="preserve">0.0091z+0.0082 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2</m:t>
              </m:r>
              <m:d>
                <m:d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z-0.9048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Arial"/>
                      <w:sz w:val="22"/>
                    </w:rPr>
                    <m:t>z-0.8187</m:t>
                  </m:r>
                </m:e>
              </m:d>
            </m:den>
          </m:f>
        </m:oMath>
      </m:oMathPara>
    </w:p>
    <w:p w:rsidR="00855A47" w:rsidRPr="007B507A" w:rsidRDefault="00ED7846" w:rsidP="00CD5E34">
      <w:pPr>
        <w:spacing w:after="299" w:line="265" w:lineRule="auto"/>
        <w:ind w:right="857"/>
        <w:rPr>
          <w:rFonts w:eastAsia="Cambria Math" w:cs="Arial"/>
          <w:i/>
          <w:sz w:val="22"/>
        </w:rPr>
      </w:pPr>
      <m:oMathPara>
        <m:oMath>
          <m:r>
            <w:rPr>
              <w:rFonts w:ascii="Cambria Math" w:eastAsiaTheme="minorEastAsia" w:hAnsi="Cambria Math" w:cs="Arial"/>
              <w:sz w:val="22"/>
            </w:rPr>
            <m:t>G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2"/>
                </w:rPr>
                <m:t>z</m:t>
              </m:r>
            </m:e>
          </m:d>
          <m:r>
            <w:rPr>
              <w:rFonts w:ascii="Cambria Math" w:eastAsiaTheme="minorEastAsia" w:hAnsi="Cambria Math" w:cs="Arial"/>
              <w:sz w:val="22"/>
            </w:rPr>
            <m:t>=</m:t>
          </m:r>
          <m:f>
            <m:fPr>
              <m:ctrlPr>
                <w:rPr>
                  <w:rFonts w:ascii="Cambria Math" w:eastAsia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eastAsia="Cambria Math" w:hAnsi="Cambria Math" w:cs="Arial"/>
                  <w:sz w:val="22"/>
                </w:rPr>
                <m:t xml:space="preserve">0.0091z+0.0082 </m:t>
              </m:r>
            </m:num>
            <m:den>
              <m:r>
                <w:rPr>
                  <w:rFonts w:ascii="Cambria Math" w:eastAsia="Cambria Math" w:hAnsi="Cambria Math" w:cs="Arial"/>
                  <w:sz w:val="22"/>
                </w:rPr>
                <m:t>2</m:t>
              </m:r>
              <m:d>
                <m:dPr>
                  <m:ctrlPr>
                    <w:rPr>
                      <w:rFonts w:ascii="Cambria Math" w:eastAsia="Cambria Math" w:hAnsi="Cambria Math" w:cs="Arial"/>
                      <w:i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="Arial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Arial"/>
                          <w:sz w:val="22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Arial"/>
                      <w:sz w:val="22"/>
                    </w:rPr>
                    <m:t>-1.7235z+0.74076</m:t>
                  </m:r>
                </m:e>
              </m:d>
            </m:den>
          </m:f>
        </m:oMath>
      </m:oMathPara>
    </w:p>
    <w:p w:rsidR="00F17947" w:rsidRDefault="00F17947" w:rsidP="00F17947">
      <w:pPr>
        <w:spacing w:after="299" w:line="265" w:lineRule="auto"/>
        <w:ind w:right="857"/>
        <w:rPr>
          <w:rFonts w:eastAsia="Cambria Math" w:cs="Arial"/>
          <w:sz w:val="22"/>
        </w:rPr>
      </w:pPr>
      <w:r>
        <w:rPr>
          <w:rFonts w:eastAsia="Cambria Math" w:cs="Arial"/>
          <w:sz w:val="22"/>
        </w:rPr>
        <w:t>Normalizando, queda:</w:t>
      </w:r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7257"/>
        <w:gridCol w:w="907"/>
      </w:tblGrid>
      <w:tr w:rsidR="00F17947" w:rsidTr="00301849">
        <w:tc>
          <w:tcPr>
            <w:tcW w:w="500" w:type="pct"/>
          </w:tcPr>
          <w:p w:rsidR="00F17947" w:rsidRDefault="00F17947" w:rsidP="00301849">
            <w:pPr>
              <w:rPr>
                <w:rFonts w:cs="Arial"/>
              </w:rPr>
            </w:pPr>
          </w:p>
        </w:tc>
        <w:tc>
          <w:tcPr>
            <w:tcW w:w="4000" w:type="pct"/>
            <w:vAlign w:val="center"/>
          </w:tcPr>
          <w:p w:rsidR="00F17947" w:rsidRDefault="00F17947" w:rsidP="00D900CC">
            <w:pPr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z</m:t>
                    </m:r>
                  </m:e>
                </m:d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0.0045z+0.0041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-1.7235z+0.74076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F17947" w:rsidRDefault="00F17947" w:rsidP="00301849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(</w:t>
            </w:r>
            <w:r>
              <w:fldChar w:fldCharType="begin"/>
            </w:r>
            <w:r>
              <w:instrText xml:space="preserve"> SEQ Tabla \* ARABIC </w:instrText>
            </w:r>
            <w:r>
              <w:fldChar w:fldCharType="separate"/>
            </w:r>
            <w:r w:rsidR="00FF73CB">
              <w:rPr>
                <w:noProof/>
              </w:rPr>
              <w:t>7</w:t>
            </w:r>
            <w:r>
              <w:fldChar w:fldCharType="end"/>
            </w:r>
            <w:r>
              <w:t>)</w:t>
            </w:r>
          </w:p>
        </w:tc>
      </w:tr>
    </w:tbl>
    <w:p w:rsidR="00D900CC" w:rsidRDefault="00D900CC" w:rsidP="00F17947">
      <w:pPr>
        <w:spacing w:after="299" w:line="265" w:lineRule="auto"/>
        <w:ind w:right="857"/>
        <w:rPr>
          <w:rFonts w:eastAsia="Cambria Math" w:cs="Arial"/>
          <w:sz w:val="22"/>
        </w:rPr>
      </w:pPr>
    </w:p>
    <w:p w:rsidR="00F17947" w:rsidRDefault="00EF52AF" w:rsidP="00F17947">
      <w:pPr>
        <w:spacing w:after="299" w:line="265" w:lineRule="auto"/>
        <w:ind w:right="857"/>
        <w:rPr>
          <w:rFonts w:eastAsia="Cambria Math" w:cs="Arial"/>
          <w:sz w:val="22"/>
        </w:rPr>
      </w:pPr>
      <w:r>
        <w:rPr>
          <w:rFonts w:eastAsia="Cambria Math" w:cs="Arial"/>
          <w:sz w:val="22"/>
        </w:rPr>
        <w:t>Para comprobar en matlab:</w:t>
      </w:r>
    </w:p>
    <w:p w:rsidR="00EF52AF" w:rsidRPr="00EF52AF" w:rsidRDefault="00EF52AF" w:rsidP="00EF52AF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[</w:t>
      </w:r>
      <w:proofErr w:type="spellStart"/>
      <w:proofErr w:type="gramStart"/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nd,</w:t>
      </w:r>
      <w:proofErr w:type="gramEnd"/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dd</w:t>
      </w:r>
      <w:proofErr w:type="spellEnd"/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]=c2dm(n</w:t>
      </w:r>
      <w:proofErr w:type="gramStart"/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,d,T0</w:t>
      </w:r>
      <w:proofErr w:type="gramEnd"/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,</w:t>
      </w:r>
      <w:r w:rsidRPr="00EF52AF">
        <w:rPr>
          <w:rFonts w:ascii="Courier New" w:eastAsia="SimSun" w:hAnsi="Courier New" w:cs="Courier New"/>
          <w:color w:val="A020F0"/>
          <w:szCs w:val="30"/>
          <w:lang w:eastAsia="es-ES"/>
        </w:rPr>
        <w:t>'zoh'</w:t>
      </w:r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)</w:t>
      </w:r>
    </w:p>
    <w:p w:rsidR="00EF52AF" w:rsidRPr="00EF52AF" w:rsidRDefault="00EF52AF" w:rsidP="00EF52AF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>
        <w:rPr>
          <w:rFonts w:ascii="Courier New" w:eastAsia="SimSun" w:hAnsi="Courier New" w:cs="Courier New"/>
          <w:color w:val="000000"/>
          <w:szCs w:val="30"/>
          <w:lang w:eastAsia="es-ES"/>
        </w:rPr>
        <w:t>Gz</w:t>
      </w:r>
      <w:proofErr w:type="spellEnd"/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Start"/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c2d(</w:t>
      </w:r>
      <w:proofErr w:type="gramEnd"/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G,T0,</w:t>
      </w:r>
      <w:r w:rsidRPr="00EF52AF">
        <w:rPr>
          <w:rFonts w:ascii="Courier New" w:eastAsia="SimSun" w:hAnsi="Courier New" w:cs="Courier New"/>
          <w:color w:val="A020F0"/>
          <w:szCs w:val="30"/>
          <w:lang w:eastAsia="es-ES"/>
        </w:rPr>
        <w:t>'zoh'</w:t>
      </w:r>
      <w:r w:rsidRPr="00EF52AF">
        <w:rPr>
          <w:rFonts w:ascii="Courier New" w:eastAsia="SimSun" w:hAnsi="Courier New" w:cs="Courier New"/>
          <w:color w:val="000000"/>
          <w:szCs w:val="30"/>
          <w:lang w:eastAsia="es-ES"/>
        </w:rPr>
        <w:t>)</w:t>
      </w:r>
    </w:p>
    <w:p w:rsidR="00EF52AF" w:rsidRDefault="00EF52AF" w:rsidP="00EF52AF">
      <w:pPr>
        <w:spacing w:after="299" w:line="265" w:lineRule="auto"/>
        <w:ind w:right="857"/>
        <w:rPr>
          <w:rFonts w:eastAsia="Cambria Math" w:cs="Arial"/>
          <w:sz w:val="22"/>
        </w:rPr>
      </w:pPr>
    </w:p>
    <w:p w:rsidR="00EF52AF" w:rsidRPr="00EF52AF" w:rsidRDefault="00EF52AF" w:rsidP="00EF52AF">
      <w:pPr>
        <w:spacing w:after="0"/>
        <w:ind w:right="857"/>
        <w:rPr>
          <w:rFonts w:eastAsia="Cambria Math" w:cs="Arial"/>
          <w:sz w:val="22"/>
        </w:rPr>
      </w:pPr>
      <w:proofErr w:type="spellStart"/>
      <w:proofErr w:type="gramStart"/>
      <w:r w:rsidRPr="00EF52AF">
        <w:rPr>
          <w:rFonts w:eastAsia="Cambria Math" w:cs="Arial"/>
          <w:sz w:val="22"/>
        </w:rPr>
        <w:t>nd</w:t>
      </w:r>
      <w:proofErr w:type="spellEnd"/>
      <w:proofErr w:type="gramEnd"/>
      <w:r w:rsidRPr="00EF52AF">
        <w:rPr>
          <w:rFonts w:eastAsia="Cambria Math" w:cs="Arial"/>
          <w:sz w:val="22"/>
        </w:rPr>
        <w:t xml:space="preserve"> =         0    0.0045    0.0041</w:t>
      </w:r>
    </w:p>
    <w:p w:rsidR="00EF52AF" w:rsidRDefault="00EF52AF" w:rsidP="00EF52AF">
      <w:pPr>
        <w:spacing w:after="0"/>
        <w:ind w:right="857"/>
        <w:rPr>
          <w:rFonts w:eastAsia="Cambria Math" w:cs="Arial"/>
          <w:sz w:val="22"/>
        </w:rPr>
      </w:pPr>
      <w:proofErr w:type="spellStart"/>
      <w:proofErr w:type="gramStart"/>
      <w:r w:rsidRPr="00EF52AF">
        <w:rPr>
          <w:rFonts w:eastAsia="Cambria Math" w:cs="Arial"/>
          <w:sz w:val="22"/>
        </w:rPr>
        <w:t>dd</w:t>
      </w:r>
      <w:proofErr w:type="spellEnd"/>
      <w:proofErr w:type="gramEnd"/>
      <w:r w:rsidRPr="00EF52AF">
        <w:rPr>
          <w:rFonts w:eastAsia="Cambria Math" w:cs="Arial"/>
          <w:sz w:val="22"/>
        </w:rPr>
        <w:t xml:space="preserve"> =   1.0000   -1.7236    0.7408</w:t>
      </w:r>
    </w:p>
    <w:p w:rsidR="00EF52AF" w:rsidRPr="00EF52AF" w:rsidRDefault="00EF52AF" w:rsidP="00EF52AF">
      <w:pPr>
        <w:spacing w:after="0"/>
        <w:ind w:right="857"/>
        <w:rPr>
          <w:rFonts w:eastAsia="Cambria Math" w:cs="Arial"/>
          <w:sz w:val="22"/>
        </w:rPr>
      </w:pPr>
    </w:p>
    <w:p w:rsidR="00EF52AF" w:rsidRPr="00EF52AF" w:rsidRDefault="00EF52AF" w:rsidP="00EF52AF">
      <w:pPr>
        <w:spacing w:after="0"/>
        <w:ind w:right="857"/>
        <w:rPr>
          <w:rFonts w:eastAsia="Cambria Math" w:cs="Arial"/>
          <w:sz w:val="22"/>
        </w:rPr>
      </w:pPr>
      <w:proofErr w:type="spellStart"/>
      <w:r w:rsidRPr="00EF52AF">
        <w:rPr>
          <w:rFonts w:eastAsia="Cambria Math" w:cs="Arial"/>
          <w:sz w:val="22"/>
        </w:rPr>
        <w:t>Gz</w:t>
      </w:r>
      <w:proofErr w:type="spellEnd"/>
      <w:r w:rsidRPr="00EF52AF">
        <w:rPr>
          <w:rFonts w:eastAsia="Cambria Math" w:cs="Arial"/>
          <w:sz w:val="22"/>
        </w:rPr>
        <w:t xml:space="preserve"> =  </w:t>
      </w:r>
      <w:r>
        <w:rPr>
          <w:rFonts w:eastAsia="Cambria Math" w:cs="Arial"/>
          <w:sz w:val="22"/>
        </w:rPr>
        <w:t xml:space="preserve">   </w:t>
      </w:r>
      <w:r w:rsidRPr="00EF52AF">
        <w:rPr>
          <w:rFonts w:eastAsia="Cambria Math" w:cs="Arial"/>
          <w:sz w:val="22"/>
        </w:rPr>
        <w:t>0.004528 z + 0.004097</w:t>
      </w:r>
    </w:p>
    <w:p w:rsidR="00EF52AF" w:rsidRPr="00EF52AF" w:rsidRDefault="00EF52AF" w:rsidP="00EF52AF">
      <w:pPr>
        <w:spacing w:after="0"/>
        <w:ind w:right="857"/>
        <w:rPr>
          <w:rFonts w:eastAsia="Cambria Math" w:cs="Arial"/>
          <w:sz w:val="22"/>
        </w:rPr>
      </w:pPr>
      <w:r w:rsidRPr="00EF52AF">
        <w:rPr>
          <w:rFonts w:eastAsia="Cambria Math" w:cs="Arial"/>
          <w:sz w:val="22"/>
        </w:rPr>
        <w:t xml:space="preserve"> </w:t>
      </w:r>
      <w:r>
        <w:rPr>
          <w:rFonts w:eastAsia="Cambria Math" w:cs="Arial"/>
          <w:sz w:val="22"/>
        </w:rPr>
        <w:tab/>
      </w:r>
      <w:r w:rsidRPr="00EF52AF">
        <w:rPr>
          <w:rFonts w:eastAsia="Cambria Math" w:cs="Arial"/>
          <w:sz w:val="22"/>
        </w:rPr>
        <w:t xml:space="preserve"> ----</w:t>
      </w:r>
      <w:r>
        <w:rPr>
          <w:rFonts w:eastAsia="Cambria Math" w:cs="Arial"/>
          <w:sz w:val="22"/>
        </w:rPr>
        <w:t>-------</w:t>
      </w:r>
      <w:r w:rsidRPr="00EF52AF">
        <w:rPr>
          <w:rFonts w:eastAsia="Cambria Math" w:cs="Arial"/>
          <w:sz w:val="22"/>
        </w:rPr>
        <w:t>------------------</w:t>
      </w:r>
    </w:p>
    <w:p w:rsidR="00EF52AF" w:rsidRPr="00EF52AF" w:rsidRDefault="00EF52AF" w:rsidP="00EF52AF">
      <w:pPr>
        <w:spacing w:after="0"/>
        <w:ind w:right="857" w:firstLine="708"/>
        <w:rPr>
          <w:rFonts w:eastAsia="Cambria Math" w:cs="Arial"/>
          <w:sz w:val="22"/>
        </w:rPr>
      </w:pPr>
      <w:r w:rsidRPr="00EF52AF">
        <w:rPr>
          <w:rFonts w:eastAsia="Cambria Math" w:cs="Arial"/>
          <w:sz w:val="22"/>
        </w:rPr>
        <w:t xml:space="preserve">  </w:t>
      </w:r>
      <w:proofErr w:type="gramStart"/>
      <w:r w:rsidRPr="00EF52AF">
        <w:rPr>
          <w:rFonts w:eastAsia="Cambria Math" w:cs="Arial"/>
          <w:sz w:val="22"/>
        </w:rPr>
        <w:t>z^</w:t>
      </w:r>
      <w:proofErr w:type="gramEnd"/>
      <w:r w:rsidRPr="00EF52AF">
        <w:rPr>
          <w:rFonts w:eastAsia="Cambria Math" w:cs="Arial"/>
          <w:sz w:val="22"/>
        </w:rPr>
        <w:t>2 - 1.724 z + 0.7408</w:t>
      </w:r>
    </w:p>
    <w:p w:rsidR="00EF52AF" w:rsidRPr="00EF52AF" w:rsidRDefault="00EF52AF" w:rsidP="00EF52AF">
      <w:pPr>
        <w:spacing w:after="0"/>
        <w:ind w:right="857"/>
        <w:rPr>
          <w:rFonts w:eastAsia="Cambria Math" w:cs="Arial"/>
          <w:sz w:val="22"/>
        </w:rPr>
      </w:pPr>
      <w:r w:rsidRPr="00EF52AF">
        <w:rPr>
          <w:rFonts w:eastAsia="Cambria Math" w:cs="Arial"/>
          <w:sz w:val="22"/>
        </w:rPr>
        <w:t xml:space="preserve"> </w:t>
      </w:r>
    </w:p>
    <w:p w:rsidR="00EF52AF" w:rsidRPr="00EF52AF" w:rsidRDefault="00EF52AF" w:rsidP="00EF52AF">
      <w:pPr>
        <w:spacing w:after="0"/>
        <w:ind w:right="857"/>
        <w:rPr>
          <w:rFonts w:eastAsia="Cambria Math" w:cs="Arial"/>
          <w:sz w:val="22"/>
        </w:rPr>
      </w:pPr>
      <w:proofErr w:type="spellStart"/>
      <w:r w:rsidRPr="00EF52AF">
        <w:rPr>
          <w:rFonts w:eastAsia="Cambria Math" w:cs="Arial"/>
          <w:sz w:val="22"/>
        </w:rPr>
        <w:t>Sample</w:t>
      </w:r>
      <w:proofErr w:type="spellEnd"/>
      <w:r w:rsidRPr="00EF52AF">
        <w:rPr>
          <w:rFonts w:eastAsia="Cambria Math" w:cs="Arial"/>
          <w:sz w:val="22"/>
        </w:rPr>
        <w:t xml:space="preserve"> time: 0.1 </w:t>
      </w:r>
      <w:proofErr w:type="spellStart"/>
      <w:r w:rsidRPr="00EF52AF">
        <w:rPr>
          <w:rFonts w:eastAsia="Cambria Math" w:cs="Arial"/>
          <w:sz w:val="22"/>
        </w:rPr>
        <w:t>seconds</w:t>
      </w:r>
      <w:proofErr w:type="spellEnd"/>
    </w:p>
    <w:p w:rsidR="00F7136F" w:rsidRDefault="00EF52AF" w:rsidP="00EF52AF">
      <w:pPr>
        <w:spacing w:after="0"/>
        <w:ind w:right="857"/>
        <w:rPr>
          <w:rFonts w:eastAsia="Cambria Math" w:cs="Arial"/>
          <w:sz w:val="22"/>
        </w:rPr>
      </w:pPr>
      <w:proofErr w:type="spellStart"/>
      <w:r w:rsidRPr="00EF52AF">
        <w:rPr>
          <w:rFonts w:eastAsia="Cambria Math" w:cs="Arial"/>
          <w:sz w:val="22"/>
        </w:rPr>
        <w:t>Discrete</w:t>
      </w:r>
      <w:proofErr w:type="spellEnd"/>
      <w:r w:rsidRPr="00EF52AF">
        <w:rPr>
          <w:rFonts w:eastAsia="Cambria Math" w:cs="Arial"/>
          <w:sz w:val="22"/>
        </w:rPr>
        <w:t xml:space="preserve">-time transfer </w:t>
      </w:r>
      <w:proofErr w:type="spellStart"/>
      <w:r w:rsidRPr="00EF52AF">
        <w:rPr>
          <w:rFonts w:eastAsia="Cambria Math" w:cs="Arial"/>
          <w:sz w:val="22"/>
        </w:rPr>
        <w:t>function</w:t>
      </w:r>
      <w:proofErr w:type="spellEnd"/>
      <w:r w:rsidRPr="00EF52AF">
        <w:rPr>
          <w:rFonts w:eastAsia="Cambria Math" w:cs="Arial"/>
          <w:sz w:val="22"/>
        </w:rPr>
        <w:t>.</w:t>
      </w:r>
    </w:p>
    <w:p w:rsidR="00EF52AF" w:rsidRDefault="00EF52AF" w:rsidP="00EF52AF">
      <w:pPr>
        <w:spacing w:after="0"/>
        <w:ind w:right="857"/>
        <w:rPr>
          <w:rFonts w:eastAsia="Cambria Math" w:cs="Arial"/>
          <w:sz w:val="22"/>
        </w:rPr>
      </w:pPr>
    </w:p>
    <w:p w:rsidR="00EF52AF" w:rsidRPr="00EF52AF" w:rsidRDefault="00EF52AF" w:rsidP="00EF52AF">
      <w:pPr>
        <w:spacing w:after="0"/>
        <w:ind w:right="857"/>
        <w:rPr>
          <w:rFonts w:eastAsia="Cambria Math" w:cs="Arial"/>
          <w:sz w:val="22"/>
        </w:rPr>
      </w:pPr>
    </w:p>
    <w:p w:rsidR="00F7136F" w:rsidRDefault="00F7136F" w:rsidP="00F7136F">
      <w:pPr>
        <w:pStyle w:val="Ttulo2"/>
      </w:pPr>
      <w:r w:rsidRPr="00F7136F">
        <w:t>Calcule los parámetros del controlador empleando prueba y error de la siguiente manera: emplee gráficas superpuestas de Matlab para mostrar el efecto de cambiar cada uno de los términos comenzando por el P, luego el D y finalmente el I (con al menos 5 valores de cada uno e indicando la tendencia de aumento de la constante).</w:t>
      </w:r>
    </w:p>
    <w:p w:rsidR="00960F88" w:rsidRDefault="00960F88" w:rsidP="00443B9B">
      <w:pPr>
        <w:rPr>
          <w:rFonts w:eastAsia="Arial"/>
        </w:rPr>
      </w:pPr>
      <w:r w:rsidRPr="008C5E4A">
        <w:rPr>
          <w:rFonts w:eastAsia="Arial"/>
          <w:sz w:val="22"/>
        </w:rPr>
        <w:t xml:space="preserve">Para esto, se armó la siguiente planta en </w:t>
      </w:r>
      <w:proofErr w:type="spellStart"/>
      <w:r w:rsidRPr="008C5E4A">
        <w:rPr>
          <w:rFonts w:eastAsia="Arial"/>
          <w:sz w:val="22"/>
        </w:rPr>
        <w:t>simulink</w:t>
      </w:r>
      <w:proofErr w:type="spellEnd"/>
      <w:r>
        <w:rPr>
          <w:rFonts w:eastAsia="Arial"/>
        </w:rPr>
        <w:t>:</w:t>
      </w:r>
    </w:p>
    <w:p w:rsidR="00960F88" w:rsidRDefault="00960F88" w:rsidP="00443B9B">
      <w:pPr>
        <w:rPr>
          <w:rFonts w:eastAsia="Arial"/>
        </w:rPr>
      </w:pPr>
      <w:r>
        <w:rPr>
          <w:noProof/>
          <w:lang w:eastAsia="es-AR"/>
        </w:rPr>
        <w:drawing>
          <wp:inline distT="0" distB="0" distL="0" distR="0" wp14:anchorId="192FC73D" wp14:editId="1E261384">
            <wp:extent cx="5760085" cy="21570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88" w:rsidRPr="008C5E4A" w:rsidRDefault="00960F88" w:rsidP="00443B9B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lastRenderedPageBreak/>
        <w:t xml:space="preserve">Dentro del controlador PID, se declararon </w:t>
      </w:r>
      <w:proofErr w:type="spellStart"/>
      <w:r w:rsidRPr="008C5E4A">
        <w:rPr>
          <w:rFonts w:eastAsia="Arial"/>
          <w:sz w:val="22"/>
        </w:rPr>
        <w:t>kp</w:t>
      </w:r>
      <w:proofErr w:type="gramStart"/>
      <w:r w:rsidRPr="008C5E4A">
        <w:rPr>
          <w:rFonts w:eastAsia="Arial"/>
          <w:sz w:val="22"/>
        </w:rPr>
        <w:t>,ki</w:t>
      </w:r>
      <w:proofErr w:type="spellEnd"/>
      <w:proofErr w:type="gramEnd"/>
      <w:r w:rsidRPr="008C5E4A">
        <w:rPr>
          <w:rFonts w:eastAsia="Arial"/>
          <w:sz w:val="22"/>
        </w:rPr>
        <w:t xml:space="preserve"> y </w:t>
      </w:r>
      <w:proofErr w:type="spellStart"/>
      <w:r w:rsidRPr="008C5E4A">
        <w:rPr>
          <w:rFonts w:eastAsia="Arial"/>
          <w:sz w:val="22"/>
        </w:rPr>
        <w:t>kd</w:t>
      </w:r>
      <w:proofErr w:type="spellEnd"/>
      <w:r w:rsidRPr="008C5E4A">
        <w:rPr>
          <w:rFonts w:eastAsia="Arial"/>
          <w:sz w:val="22"/>
        </w:rPr>
        <w:t xml:space="preserve"> como variables del entorno de trabajo, y lo mismo se realizó para la función de transferencia discreta, definiendo al numerador y denominador como las variables obtenidas del comando c2dm</w:t>
      </w:r>
      <w:r w:rsidR="003F2DE0" w:rsidRPr="008C5E4A">
        <w:rPr>
          <w:rFonts w:eastAsia="Arial"/>
          <w:sz w:val="22"/>
        </w:rPr>
        <w:t xml:space="preserve">. Además, en todos los bloques el tiempo de muestreo se </w:t>
      </w:r>
      <w:proofErr w:type="spellStart"/>
      <w:r w:rsidR="003F2DE0" w:rsidRPr="008C5E4A">
        <w:rPr>
          <w:rFonts w:eastAsia="Arial"/>
          <w:sz w:val="22"/>
        </w:rPr>
        <w:t>definio</w:t>
      </w:r>
      <w:proofErr w:type="spellEnd"/>
      <w:r w:rsidR="003F2DE0" w:rsidRPr="008C5E4A">
        <w:rPr>
          <w:rFonts w:eastAsia="Arial"/>
          <w:sz w:val="22"/>
        </w:rPr>
        <w:t xml:space="preserve"> con la variable “T0”.</w:t>
      </w:r>
    </w:p>
    <w:p w:rsidR="00443B9B" w:rsidRPr="008C5E4A" w:rsidRDefault="00960F88" w:rsidP="00443B9B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>Se utilizó el siguiente código de matlab: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%% punto 1.3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ki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0;kd=0;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%define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y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ki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=0 para variar solo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kp</w:t>
      </w:r>
      <w:proofErr w:type="spellEnd"/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mkp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2;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%los m son los "pasos" que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dara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en cada prueba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nkp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2;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%para fijar una constante, se elige m*n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mkd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2;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%En este caso,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=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mkp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*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nkp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=2*2=4,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=2*1=2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nkd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1;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%se usaron estas variables para facilitar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mki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1;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%el uso de distintos rangos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figure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cell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5,2);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 Arreglo de celdas para nombrar señales en la grafica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FF"/>
          <w:szCs w:val="20"/>
          <w:lang w:eastAsia="es-ES"/>
        </w:rPr>
        <w:t>for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i=1:5             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%hace 5 iteraciones, desde 1 hasta 5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mkp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*i;         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varia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desde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mkp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*1 hasta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mkp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*5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sim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'punto1.slx'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);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%simula la planta en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simulink</w:t>
      </w:r>
      <w:proofErr w:type="spellEnd"/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2,1,1);   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%grafica la salida en la parte superior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Salida); 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i,1}=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"Salida con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="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+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hold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2,1,2);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Accioncontrol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%Grafica la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accion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de control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hold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i,2}=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"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Accion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con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="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+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FF"/>
          <w:szCs w:val="20"/>
          <w:lang w:eastAsia="es-ES"/>
        </w:rPr>
        <w:t>end</w:t>
      </w:r>
      <w:proofErr w:type="spellEnd"/>
      <w:proofErr w:type="gramEnd"/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2,1,1);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%fuera del bucle, se vuelve a la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grafica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superior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title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'Salida de la planta variando el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{:,1});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grid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;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%agrega todos los nombres de las señales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2,1,2);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title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Accion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del controlador variando el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{:,2});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grid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%% para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kd</w:t>
      </w:r>
      <w:proofErr w:type="spellEnd"/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mkp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*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nkp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;   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%Fija el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Kp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en un valor dado por m*n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figure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cell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6,2);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FF"/>
          <w:szCs w:val="20"/>
          <w:lang w:eastAsia="es-ES"/>
        </w:rPr>
        <w:t>for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i=0:5     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%En este caso se comienza el bucle desde cero para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mkd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*i;   </w:t>
      </w: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%graficar la respuesta sin la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accion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derivativa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sim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'punto1.slx'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2,1,1);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Salida); 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i+1,1}=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"Salida con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="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+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hold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2,1,2);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Accioncontrol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hold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i+1,2}=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"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Accion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con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="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+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FF"/>
          <w:szCs w:val="20"/>
          <w:lang w:eastAsia="es-ES"/>
        </w:rPr>
        <w:t>end</w:t>
      </w:r>
      <w:proofErr w:type="spellEnd"/>
      <w:proofErr w:type="gramEnd"/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2,1,1);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title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'Salida de la planta variando el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{:,1});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grid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2,1,2);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title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Accion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del controlador variando el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{:,2});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grid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%% para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ki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(procedimiento igual a </w:t>
      </w:r>
      <w:proofErr w:type="spellStart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228B22"/>
          <w:szCs w:val="20"/>
          <w:lang w:eastAsia="es-ES"/>
        </w:rPr>
        <w:t>)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mkd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*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nkd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;     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lastRenderedPageBreak/>
        <w:t>figure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cell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6,2);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FF"/>
          <w:szCs w:val="20"/>
          <w:lang w:eastAsia="es-ES"/>
        </w:rPr>
        <w:t>for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i=0:5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ki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mki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*i;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sim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'punto1.slx'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2,1,1);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Salida); 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i+1,1}=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"Salida con Ki="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+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ki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hold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2,1,2);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Accioncontrol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hold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</w:t>
      </w: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i+1,2}=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"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Accion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con Ki="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+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ki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FF"/>
          <w:szCs w:val="20"/>
          <w:lang w:eastAsia="es-ES"/>
        </w:rPr>
        <w:t>end</w:t>
      </w:r>
      <w:proofErr w:type="spellEnd"/>
      <w:proofErr w:type="gramEnd"/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2,1,1);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title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'Salida de la planta variando el Ki'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{:,1});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grid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2,1,2);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title</w:t>
      </w:r>
      <w:proofErr w:type="spellEnd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'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Accion</w:t>
      </w:r>
      <w:proofErr w:type="spellEnd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del controlador variando el Ki'</w:t>
      </w:r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960F88" w:rsidRPr="00960F88" w:rsidRDefault="00960F88" w:rsidP="00960F88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{:,2});</w:t>
      </w:r>
      <w:proofErr w:type="spellStart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grid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960F88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960F88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960F88" w:rsidRPr="008C5E4A" w:rsidRDefault="00960F88" w:rsidP="00960F88">
      <w:pPr>
        <w:autoSpaceDE w:val="0"/>
        <w:autoSpaceDN w:val="0"/>
        <w:adjustRightInd w:val="0"/>
        <w:spacing w:after="0"/>
        <w:jc w:val="left"/>
        <w:rPr>
          <w:rFonts w:ascii="Courier New" w:eastAsia="SimSun" w:hAnsi="Courier New" w:cs="Courier New"/>
          <w:sz w:val="28"/>
          <w:szCs w:val="24"/>
          <w:lang w:eastAsia="es-ES"/>
        </w:rPr>
      </w:pPr>
    </w:p>
    <w:p w:rsidR="00960F88" w:rsidRPr="008C5E4A" w:rsidRDefault="003F2DE0" w:rsidP="00443B9B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>Las distintas salidas se reproducen a continuación:</w:t>
      </w:r>
    </w:p>
    <w:p w:rsidR="00F33FAE" w:rsidRDefault="00F33FAE" w:rsidP="00443B9B">
      <w:pPr>
        <w:rPr>
          <w:rFonts w:eastAsia="Arial"/>
        </w:rPr>
      </w:pPr>
    </w:p>
    <w:p w:rsidR="003F2DE0" w:rsidRDefault="003F2DE0" w:rsidP="00443B9B">
      <w:pPr>
        <w:rPr>
          <w:rFonts w:eastAsia="Arial"/>
        </w:rPr>
      </w:pPr>
    </w:p>
    <w:p w:rsidR="00F33FAE" w:rsidRDefault="00D7341D" w:rsidP="00443B9B">
      <w:pPr>
        <w:rPr>
          <w:rFonts w:eastAsia="Arial"/>
        </w:rPr>
      </w:pPr>
      <w:r>
        <w:rPr>
          <w:rFonts w:eastAsia="Aria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451.8pt">
            <v:imagedata r:id="rId13" o:title="p1" cropleft="5989f" cropright="5208f"/>
          </v:shape>
        </w:pict>
      </w:r>
    </w:p>
    <w:p w:rsidR="00F33FAE" w:rsidRPr="008C5E4A" w:rsidRDefault="00F33FAE" w:rsidP="00443B9B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 xml:space="preserve">En este caso, se observa que a mayor </w:t>
      </w:r>
      <w:proofErr w:type="spellStart"/>
      <w:r w:rsidRPr="008C5E4A">
        <w:rPr>
          <w:rFonts w:eastAsia="Arial"/>
          <w:sz w:val="22"/>
        </w:rPr>
        <w:t>Kp</w:t>
      </w:r>
      <w:proofErr w:type="spellEnd"/>
      <w:r w:rsidRPr="008C5E4A">
        <w:rPr>
          <w:rFonts w:eastAsia="Arial"/>
          <w:sz w:val="22"/>
        </w:rPr>
        <w:t>, la respuesta del sistema a una entrada escalón es cada vez más rápida</w:t>
      </w:r>
      <w:r w:rsidR="005D4D8B" w:rsidRPr="008C5E4A">
        <w:rPr>
          <w:rFonts w:eastAsia="Arial"/>
          <w:sz w:val="22"/>
        </w:rPr>
        <w:t xml:space="preserve"> y el error en estado estacionario es menor</w:t>
      </w:r>
      <w:r w:rsidRPr="008C5E4A">
        <w:rPr>
          <w:rFonts w:eastAsia="Arial"/>
          <w:sz w:val="22"/>
        </w:rPr>
        <w:t xml:space="preserve">, pero también a medida que se aumenta el </w:t>
      </w:r>
      <w:proofErr w:type="spellStart"/>
      <w:r w:rsidRPr="008C5E4A">
        <w:rPr>
          <w:rFonts w:eastAsia="Arial"/>
          <w:sz w:val="22"/>
        </w:rPr>
        <w:t>Kp</w:t>
      </w:r>
      <w:proofErr w:type="spellEnd"/>
      <w:r w:rsidRPr="008C5E4A">
        <w:rPr>
          <w:rFonts w:eastAsia="Arial"/>
          <w:sz w:val="22"/>
        </w:rPr>
        <w:t xml:space="preserve">, aumenta el </w:t>
      </w:r>
      <w:proofErr w:type="spellStart"/>
      <w:r w:rsidRPr="008C5E4A">
        <w:rPr>
          <w:rFonts w:eastAsia="Arial"/>
          <w:sz w:val="22"/>
        </w:rPr>
        <w:t>sobreimpulso</w:t>
      </w:r>
      <w:proofErr w:type="spellEnd"/>
      <w:r w:rsidRPr="008C5E4A">
        <w:rPr>
          <w:rFonts w:eastAsia="Arial"/>
          <w:sz w:val="22"/>
        </w:rPr>
        <w:t xml:space="preserve"> y también aumenta la acción de control. En este caso, se eligió un </w:t>
      </w:r>
      <w:proofErr w:type="spellStart"/>
      <w:r w:rsidRPr="008C5E4A">
        <w:rPr>
          <w:rFonts w:eastAsia="Arial"/>
          <w:sz w:val="22"/>
        </w:rPr>
        <w:t>Kp</w:t>
      </w:r>
      <w:proofErr w:type="spellEnd"/>
      <w:r w:rsidRPr="008C5E4A">
        <w:rPr>
          <w:rFonts w:eastAsia="Arial"/>
          <w:sz w:val="22"/>
        </w:rPr>
        <w:t xml:space="preserve">=4, </w:t>
      </w:r>
      <w:r w:rsidR="005D4D8B" w:rsidRPr="008C5E4A">
        <w:rPr>
          <w:rFonts w:eastAsia="Arial"/>
          <w:sz w:val="22"/>
        </w:rPr>
        <w:t xml:space="preserve">ya que la respuesta no es tan lenta, el </w:t>
      </w:r>
      <w:proofErr w:type="spellStart"/>
      <w:r w:rsidR="005D4D8B" w:rsidRPr="008C5E4A">
        <w:rPr>
          <w:rFonts w:eastAsia="Arial"/>
          <w:sz w:val="22"/>
        </w:rPr>
        <w:t>sobreimpulso</w:t>
      </w:r>
      <w:proofErr w:type="spellEnd"/>
      <w:r w:rsidR="005D4D8B" w:rsidRPr="008C5E4A">
        <w:rPr>
          <w:rFonts w:eastAsia="Arial"/>
          <w:sz w:val="22"/>
        </w:rPr>
        <w:t xml:space="preserve"> es bastante pequeño, la acción de control no toma un valor tan grande y </w:t>
      </w:r>
    </w:p>
    <w:p w:rsidR="00F33FAE" w:rsidRDefault="00D7341D" w:rsidP="00443B9B">
      <w:pPr>
        <w:rPr>
          <w:rFonts w:eastAsia="Arial"/>
        </w:rPr>
      </w:pPr>
      <w:r>
        <w:rPr>
          <w:rFonts w:eastAsia="Arial"/>
        </w:rPr>
        <w:lastRenderedPageBreak/>
        <w:pict>
          <v:shape id="_x0000_i1026" type="#_x0000_t75" style="width:463.8pt;height:464.4pt">
            <v:imagedata r:id="rId14" o:title="p1" cropleft="5903f" cropright="5129f"/>
          </v:shape>
        </w:pict>
      </w:r>
    </w:p>
    <w:p w:rsidR="00BE7B9D" w:rsidRDefault="00BE7B9D" w:rsidP="00443B9B">
      <w:pPr>
        <w:rPr>
          <w:rFonts w:eastAsia="Arial"/>
        </w:rPr>
      </w:pPr>
    </w:p>
    <w:p w:rsidR="00BE7B9D" w:rsidRDefault="006F7A31" w:rsidP="00443B9B">
      <w:pPr>
        <w:rPr>
          <w:rFonts w:eastAsia="Arial"/>
        </w:rPr>
      </w:pPr>
      <w:r>
        <w:rPr>
          <w:rFonts w:eastAsia="Arial"/>
        </w:rPr>
        <w:t xml:space="preserve">Se observa que al aumentar la ganancia de la parte derivativa, </w:t>
      </w:r>
      <w:r w:rsidR="000331FB">
        <w:rPr>
          <w:rFonts w:eastAsia="Arial"/>
        </w:rPr>
        <w:t xml:space="preserve">el tiempo de crecimiento es menor pero a costa de mayores </w:t>
      </w:r>
      <w:proofErr w:type="spellStart"/>
      <w:r w:rsidR="000331FB">
        <w:rPr>
          <w:rFonts w:eastAsia="Arial"/>
        </w:rPr>
        <w:t>sobreimpulsos</w:t>
      </w:r>
      <w:proofErr w:type="spellEnd"/>
      <w:r w:rsidR="000331FB">
        <w:rPr>
          <w:rFonts w:eastAsia="Arial"/>
        </w:rPr>
        <w:t xml:space="preserve"> y a la vez mayores acciones de control. En este caso se elige un </w:t>
      </w:r>
      <w:proofErr w:type="spellStart"/>
      <w:r w:rsidR="000331FB">
        <w:rPr>
          <w:rFonts w:eastAsia="Arial"/>
        </w:rPr>
        <w:t>Kd</w:t>
      </w:r>
      <w:proofErr w:type="spellEnd"/>
      <w:r w:rsidR="000331FB">
        <w:rPr>
          <w:rFonts w:eastAsia="Arial"/>
        </w:rPr>
        <w:t>=2.</w:t>
      </w:r>
    </w:p>
    <w:p w:rsidR="00F33FAE" w:rsidRDefault="00D7341D" w:rsidP="00443B9B">
      <w:pPr>
        <w:rPr>
          <w:rFonts w:eastAsia="Arial"/>
        </w:rPr>
      </w:pPr>
      <w:r>
        <w:rPr>
          <w:rFonts w:eastAsia="Arial"/>
        </w:rPr>
        <w:lastRenderedPageBreak/>
        <w:pict>
          <v:shape id="_x0000_i1027" type="#_x0000_t75" style="width:463.2pt;height:461.4pt">
            <v:imagedata r:id="rId15" o:title="p1" cropleft="5729f" cropright="5208f"/>
          </v:shape>
        </w:pict>
      </w:r>
    </w:p>
    <w:p w:rsidR="00BE7B9D" w:rsidRDefault="000331FB" w:rsidP="00443B9B">
      <w:pPr>
        <w:rPr>
          <w:rFonts w:eastAsia="Arial"/>
        </w:rPr>
      </w:pPr>
      <w:r>
        <w:rPr>
          <w:rFonts w:eastAsia="Arial"/>
        </w:rPr>
        <w:t xml:space="preserve">Se observa que, para cualquier valor elegido de Ki, el error con el tiempo tiende a cero, a diferencia de cuando Ki=0 que la salida tiene un error de estado estacionario. Al aumentar el Ki, el error tiende a cero </w:t>
      </w:r>
      <w:proofErr w:type="spellStart"/>
      <w:r>
        <w:rPr>
          <w:rFonts w:eastAsia="Arial"/>
        </w:rPr>
        <w:t>mas</w:t>
      </w:r>
      <w:proofErr w:type="spellEnd"/>
      <w:r>
        <w:rPr>
          <w:rFonts w:eastAsia="Arial"/>
        </w:rPr>
        <w:t xml:space="preserve"> rápidamente, pero a la vez también se pueden generar </w:t>
      </w:r>
      <w:proofErr w:type="spellStart"/>
      <w:r>
        <w:rPr>
          <w:rFonts w:eastAsia="Arial"/>
        </w:rPr>
        <w:t>sobreimpulsos</w:t>
      </w:r>
      <w:proofErr w:type="spellEnd"/>
      <w:r>
        <w:rPr>
          <w:rFonts w:eastAsia="Arial"/>
        </w:rPr>
        <w:t xml:space="preserve">. En este caso se </w:t>
      </w:r>
      <w:proofErr w:type="spellStart"/>
      <w:r>
        <w:rPr>
          <w:rFonts w:eastAsia="Arial"/>
        </w:rPr>
        <w:t>eligio</w:t>
      </w:r>
      <w:proofErr w:type="spellEnd"/>
      <w:r>
        <w:rPr>
          <w:rFonts w:eastAsia="Arial"/>
        </w:rPr>
        <w:t xml:space="preserve"> un Ki=2.</w:t>
      </w:r>
    </w:p>
    <w:p w:rsidR="00443B9B" w:rsidRDefault="00443B9B" w:rsidP="00443B9B">
      <w:pPr>
        <w:rPr>
          <w:rFonts w:eastAsia="Arial"/>
        </w:rPr>
      </w:pPr>
    </w:p>
    <w:p w:rsidR="003F2040" w:rsidRDefault="003F2040" w:rsidP="003F2040">
      <w:pPr>
        <w:pStyle w:val="Ttulo1"/>
      </w:pPr>
      <w:r w:rsidRPr="003F2040">
        <w:t xml:space="preserve">2 PLANTA ELÉCTRICA DEL TP2. PID discreto. </w:t>
      </w:r>
    </w:p>
    <w:p w:rsidR="008E7586" w:rsidRDefault="008E7586" w:rsidP="008E7586">
      <w:pPr>
        <w:jc w:val="center"/>
      </w:pPr>
      <w:r>
        <w:rPr>
          <w:noProof/>
          <w:lang w:eastAsia="es-AR"/>
        </w:rPr>
        <w:drawing>
          <wp:inline distT="0" distB="0" distL="0" distR="0" wp14:anchorId="4CB2F6A4" wp14:editId="08ACCDE5">
            <wp:extent cx="2120209" cy="1504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8018" cy="15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86" w:rsidRPr="008C5E4A" w:rsidRDefault="008E7586" w:rsidP="008E7586">
      <w:pPr>
        <w:jc w:val="center"/>
        <w:rPr>
          <w:sz w:val="22"/>
        </w:rPr>
      </w:pPr>
      <w:proofErr w:type="spellStart"/>
      <w:r w:rsidRPr="008C5E4A">
        <w:rPr>
          <w:sz w:val="22"/>
        </w:rPr>
        <w:lastRenderedPageBreak/>
        <w:t>Donde</w:t>
      </w:r>
      <w:proofErr w:type="spellEnd"/>
      <w:r w:rsidRPr="008C5E4A">
        <w:rPr>
          <w:sz w:val="22"/>
        </w:rPr>
        <w:t xml:space="preserve">:    R </w:t>
      </w:r>
      <w:r w:rsidRPr="008C5E4A">
        <w:rPr>
          <w:sz w:val="22"/>
        </w:rPr>
        <w:sym w:font="Symbol" w:char="F03D"/>
      </w:r>
      <w:r w:rsidRPr="008C5E4A">
        <w:rPr>
          <w:sz w:val="22"/>
        </w:rPr>
        <w:t>10</w:t>
      </w:r>
      <w:r w:rsidRPr="008C5E4A">
        <w:rPr>
          <w:sz w:val="22"/>
        </w:rPr>
        <w:sym w:font="Symbol" w:char="F057"/>
      </w:r>
      <w:r w:rsidRPr="008C5E4A">
        <w:rPr>
          <w:sz w:val="22"/>
        </w:rPr>
        <w:t xml:space="preserve">    L</w:t>
      </w:r>
      <w:r w:rsidRPr="008C5E4A">
        <w:rPr>
          <w:sz w:val="22"/>
        </w:rPr>
        <w:sym w:font="Symbol" w:char="F03D"/>
      </w:r>
      <w:r w:rsidRPr="008C5E4A">
        <w:rPr>
          <w:sz w:val="22"/>
        </w:rPr>
        <w:t>10mHy    C</w:t>
      </w:r>
      <w:r w:rsidRPr="008C5E4A">
        <w:rPr>
          <w:sz w:val="22"/>
        </w:rPr>
        <w:sym w:font="Symbol" w:char="F03D"/>
      </w:r>
      <w:r w:rsidRPr="008C5E4A">
        <w:rPr>
          <w:sz w:val="22"/>
        </w:rPr>
        <w:t>10</w:t>
      </w:r>
      <w:r w:rsidRPr="008C5E4A">
        <w:rPr>
          <w:sz w:val="22"/>
        </w:rPr>
        <w:sym w:font="Symbol" w:char="F06D"/>
      </w:r>
      <w:r w:rsidRPr="008C5E4A">
        <w:rPr>
          <w:sz w:val="22"/>
        </w:rPr>
        <w:t xml:space="preserve">F    </w:t>
      </w:r>
      <w:proofErr w:type="gramStart"/>
      <w:r w:rsidRPr="008C5E4A">
        <w:rPr>
          <w:sz w:val="22"/>
        </w:rPr>
        <w:t>V</w:t>
      </w:r>
      <w:r w:rsidRPr="008C5E4A">
        <w:rPr>
          <w:sz w:val="22"/>
          <w:vertAlign w:val="subscript"/>
        </w:rPr>
        <w:t>i</w:t>
      </w:r>
      <w:r w:rsidRPr="008C5E4A">
        <w:rPr>
          <w:sz w:val="22"/>
        </w:rPr>
        <w:t>(</w:t>
      </w:r>
      <w:proofErr w:type="gramEnd"/>
      <w:r w:rsidRPr="008C5E4A">
        <w:rPr>
          <w:sz w:val="22"/>
        </w:rPr>
        <w:t>t)=10V</w:t>
      </w:r>
    </w:p>
    <w:p w:rsidR="003F2040" w:rsidRDefault="003F2040" w:rsidP="003F2040">
      <w:pPr>
        <w:pStyle w:val="Ttulo2"/>
      </w:pPr>
      <w:r w:rsidRPr="003F2040">
        <w:t xml:space="preserve">2.1 Determine el período de muestreo y justifique la elección del mismo. </w:t>
      </w:r>
    </w:p>
    <w:p w:rsidR="003F2040" w:rsidRPr="008C5E4A" w:rsidRDefault="009D4D23" w:rsidP="003F2040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>Se sabe del TP2 que la función de transferencia de la planta eléctrica es la siguiente:</w:t>
      </w:r>
    </w:p>
    <w:p w:rsidR="009D4D23" w:rsidRPr="008C5E4A" w:rsidRDefault="009D4D23" w:rsidP="009D4D23">
      <w:pPr>
        <w:rPr>
          <w:rFonts w:eastAsiaTheme="minorEastAsia"/>
          <w:sz w:val="22"/>
        </w:rPr>
      </w:pPr>
      <m:oMathPara>
        <m:oMath>
          <m:r>
            <w:rPr>
              <w:rFonts w:ascii="Cambria Math" w:eastAsiaTheme="minorEastAsia" w:hAnsi="Cambria Math"/>
              <w:sz w:val="22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2"/>
                </w:rPr>
                <m:t>0.0000001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2"/>
                </w:rPr>
                <m:t>+0.0001s+1</m:t>
              </m:r>
            </m:den>
          </m:f>
        </m:oMath>
      </m:oMathPara>
    </w:p>
    <w:p w:rsidR="006C0EE1" w:rsidRPr="008C5E4A" w:rsidRDefault="008A6B29" w:rsidP="008A6B29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 xml:space="preserve">Los polos están ubicados en    </w:t>
      </w:r>
    </w:p>
    <w:p w:rsidR="008A6B29" w:rsidRPr="008C5E4A" w:rsidRDefault="008A6B29" w:rsidP="008A6B29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>1.0e+03 *</w:t>
      </w:r>
    </w:p>
    <w:p w:rsidR="008A6B29" w:rsidRPr="008C5E4A" w:rsidRDefault="008A6B29" w:rsidP="008A6B29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 xml:space="preserve">  -0.5000 + 3.1225i</w:t>
      </w:r>
    </w:p>
    <w:p w:rsidR="008A6B29" w:rsidRPr="008C5E4A" w:rsidRDefault="008A6B29" w:rsidP="008A6B29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 xml:space="preserve">  -0.5000 - 3.1225i</w:t>
      </w:r>
    </w:p>
    <w:p w:rsidR="008A6B29" w:rsidRPr="008C5E4A" w:rsidRDefault="008A6B29" w:rsidP="008A6B29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>Que es un par de polos complejos conjugados con parte real igual a -500. Por lo tanto su periodo es 1/500=2ms. Para cumplir con el teorema de Shannon, el tiempo de muestreo debe ser al menos la mitad del T de la planta, es decir, 1ms. En este caso, se selecciona una frecuencia de muestreo 5 veces mayor que la frecuencia de Nyquist, es decir:</w:t>
      </w:r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7257"/>
        <w:gridCol w:w="907"/>
      </w:tblGrid>
      <w:tr w:rsidR="008A6B29" w:rsidTr="00301849">
        <w:tc>
          <w:tcPr>
            <w:tcW w:w="500" w:type="pct"/>
          </w:tcPr>
          <w:p w:rsidR="008A6B29" w:rsidRDefault="008A6B29" w:rsidP="00301849">
            <w:pPr>
              <w:rPr>
                <w:rFonts w:cs="Arial"/>
              </w:rPr>
            </w:pPr>
          </w:p>
        </w:tc>
        <w:tc>
          <w:tcPr>
            <w:tcW w:w="4000" w:type="pct"/>
            <w:vAlign w:val="center"/>
          </w:tcPr>
          <w:p w:rsidR="008A6B29" w:rsidRDefault="005733D3" w:rsidP="008A6B29">
            <w:pPr>
              <w:jc w:val="center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1ms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5</m:t>
                    </m:r>
                  </m:den>
                </m:f>
                <m:r>
                  <w:rPr>
                    <w:rFonts w:ascii="Cambria Math" w:hAnsi="Cambria Math" w:cs="Arial"/>
                  </w:rPr>
                  <m:t>=0,2ms=0,0002s</m:t>
                </m:r>
              </m:oMath>
            </m:oMathPara>
          </w:p>
        </w:tc>
        <w:tc>
          <w:tcPr>
            <w:tcW w:w="500" w:type="pct"/>
            <w:vAlign w:val="center"/>
          </w:tcPr>
          <w:p w:rsidR="008A6B29" w:rsidRDefault="008A6B29" w:rsidP="00301849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(</w:t>
            </w:r>
            <w:r>
              <w:fldChar w:fldCharType="begin"/>
            </w:r>
            <w:r>
              <w:instrText xml:space="preserve"> SEQ Tabla \* ARABIC </w:instrText>
            </w:r>
            <w:r>
              <w:fldChar w:fldCharType="separate"/>
            </w:r>
            <w:r w:rsidR="00FF73CB">
              <w:rPr>
                <w:noProof/>
              </w:rPr>
              <w:t>8</w:t>
            </w:r>
            <w:r>
              <w:fldChar w:fldCharType="end"/>
            </w:r>
            <w:r>
              <w:t>)</w:t>
            </w:r>
          </w:p>
        </w:tc>
      </w:tr>
    </w:tbl>
    <w:p w:rsidR="003F2040" w:rsidRDefault="003F2040" w:rsidP="003F2040">
      <w:pPr>
        <w:pStyle w:val="Ttulo2"/>
      </w:pPr>
      <w:r w:rsidRPr="003F2040">
        <w:t xml:space="preserve">2.2 Calcule los parámetros del controlador mediante </w:t>
      </w:r>
      <w:proofErr w:type="spellStart"/>
      <w:r w:rsidRPr="003F2040">
        <w:t>Ziegler-Nichols</w:t>
      </w:r>
      <w:proofErr w:type="spellEnd"/>
      <w:r w:rsidRPr="003F2040">
        <w:t xml:space="preserve"> de lazo abierto. Muestre los resultados obtenidos en gráficas de salida para entrada escalón y luego para las acciones de control de manera que se puedan ver en forma simultánea, pero no solapada. (</w:t>
      </w:r>
      <w:proofErr w:type="gramStart"/>
      <w:r w:rsidRPr="003F2040">
        <w:t>emplear</w:t>
      </w:r>
      <w:proofErr w:type="gramEnd"/>
      <w:r w:rsidRPr="003F2040">
        <w:t xml:space="preserve"> </w:t>
      </w:r>
      <w:proofErr w:type="spellStart"/>
      <w:r w:rsidRPr="003F2040">
        <w:t>subplot</w:t>
      </w:r>
      <w:proofErr w:type="spellEnd"/>
      <w:r w:rsidRPr="003F2040">
        <w:t xml:space="preserve">, y ubicar una debajo de la otra, que se pueda ver). </w:t>
      </w:r>
    </w:p>
    <w:p w:rsidR="008C5E4A" w:rsidRDefault="008C5E4A" w:rsidP="003F2040">
      <w:pPr>
        <w:rPr>
          <w:rFonts w:eastAsia="Arial"/>
        </w:rPr>
      </w:pPr>
    </w:p>
    <w:p w:rsidR="003F2040" w:rsidRPr="008C5E4A" w:rsidRDefault="008C5E4A" w:rsidP="003F2040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 xml:space="preserve">Se carga la planta en matlab y se analiza su respuesta ante una entrada </w:t>
      </w:r>
      <w:proofErr w:type="spellStart"/>
      <w:r w:rsidRPr="008C5E4A">
        <w:rPr>
          <w:rFonts w:eastAsia="Arial"/>
          <w:sz w:val="22"/>
        </w:rPr>
        <w:t>escalon</w:t>
      </w:r>
      <w:proofErr w:type="spellEnd"/>
      <w:r w:rsidR="008C023A">
        <w:rPr>
          <w:rFonts w:eastAsia="Arial"/>
          <w:sz w:val="22"/>
        </w:rPr>
        <w:t xml:space="preserve"> con la planta a lazo abierto</w:t>
      </w:r>
      <w:r w:rsidRPr="008C5E4A">
        <w:rPr>
          <w:rFonts w:eastAsia="Arial"/>
          <w:sz w:val="22"/>
        </w:rPr>
        <w:t>:</w:t>
      </w:r>
    </w:p>
    <w:p w:rsidR="008C5E4A" w:rsidRPr="008C5E4A" w:rsidRDefault="008C5E4A" w:rsidP="008C5E4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8C5E4A">
        <w:rPr>
          <w:rFonts w:ascii="Courier New" w:eastAsia="SimSun" w:hAnsi="Courier New" w:cs="Courier New"/>
          <w:color w:val="228B22"/>
          <w:szCs w:val="30"/>
          <w:lang w:eastAsia="es-ES"/>
        </w:rPr>
        <w:t>%% punto 2</w:t>
      </w:r>
    </w:p>
    <w:p w:rsidR="008C5E4A" w:rsidRPr="008C5E4A" w:rsidRDefault="008C5E4A" w:rsidP="008C5E4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n=1</w:t>
      </w:r>
      <w:proofErr w:type="gram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;d</w:t>
      </w:r>
      <w:proofErr w:type="gram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=[.0000001 .0001 1];</w:t>
      </w:r>
    </w:p>
    <w:p w:rsidR="008C5E4A" w:rsidRPr="008C5E4A" w:rsidRDefault="008C5E4A" w:rsidP="008C5E4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H=</w:t>
      </w:r>
      <w:proofErr w:type="spell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tf</w:t>
      </w:r>
      <w:proofErr w:type="spell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n</w:t>
      </w:r>
      <w:proofErr w:type="gram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,d</w:t>
      </w:r>
      <w:proofErr w:type="spellEnd"/>
      <w:proofErr w:type="gram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8C5E4A" w:rsidRPr="008C5E4A" w:rsidRDefault="008C5E4A" w:rsidP="008C5E4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pp</w:t>
      </w:r>
      <w:proofErr w:type="spell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pole(H);</w:t>
      </w:r>
    </w:p>
    <w:p w:rsidR="008C5E4A" w:rsidRPr="008C5E4A" w:rsidRDefault="008C5E4A" w:rsidP="008C5E4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T0=.0002;</w:t>
      </w:r>
    </w:p>
    <w:p w:rsidR="008C5E4A" w:rsidRPr="008C5E4A" w:rsidRDefault="008C5E4A" w:rsidP="008C5E4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st</w:t>
      </w:r>
      <w:proofErr w:type="spell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spellStart"/>
      <w:proofErr w:type="gram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stepinfo</w:t>
      </w:r>
      <w:proofErr w:type="spell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(H)</w:t>
      </w:r>
    </w:p>
    <w:p w:rsidR="008C5E4A" w:rsidRPr="008C5E4A" w:rsidRDefault="008C5E4A" w:rsidP="008C5E4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step</w:t>
      </w:r>
      <w:proofErr w:type="spell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proofErr w:type="gram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H,st.PeakTime</w:t>
      </w:r>
      <w:proofErr w:type="spell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  <w:proofErr w:type="spell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grid</w:t>
      </w:r>
      <w:proofErr w:type="spellEnd"/>
    </w:p>
    <w:p w:rsidR="008C5E4A" w:rsidRPr="008C5E4A" w:rsidRDefault="008C5E4A" w:rsidP="008C5E4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[</w:t>
      </w:r>
      <w:proofErr w:type="spellStart"/>
      <w:proofErr w:type="gram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nd,</w:t>
      </w:r>
      <w:proofErr w:type="gram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dd</w:t>
      </w:r>
      <w:proofErr w:type="spell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]=c2dm(n</w:t>
      </w:r>
      <w:proofErr w:type="gramStart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,d,T0</w:t>
      </w:r>
      <w:proofErr w:type="gramEnd"/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,</w:t>
      </w:r>
      <w:r w:rsidRPr="008C5E4A">
        <w:rPr>
          <w:rFonts w:ascii="Courier New" w:eastAsia="SimSun" w:hAnsi="Courier New" w:cs="Courier New"/>
          <w:color w:val="A020F0"/>
          <w:szCs w:val="30"/>
          <w:lang w:eastAsia="es-ES"/>
        </w:rPr>
        <w:t>'zoh'</w:t>
      </w:r>
      <w:r w:rsidRPr="008C5E4A">
        <w:rPr>
          <w:rFonts w:ascii="Courier New" w:eastAsia="SimSun" w:hAnsi="Courier New" w:cs="Courier New"/>
          <w:color w:val="000000"/>
          <w:szCs w:val="30"/>
          <w:lang w:eastAsia="es-ES"/>
        </w:rPr>
        <w:t>)</w:t>
      </w:r>
    </w:p>
    <w:p w:rsidR="008C023A" w:rsidRPr="008C023A" w:rsidRDefault="00D7341D" w:rsidP="003F2040">
      <w:pPr>
        <w:rPr>
          <w:rFonts w:eastAsia="Arial"/>
        </w:rPr>
      </w:pPr>
      <w:r>
        <w:rPr>
          <w:rFonts w:eastAsia="Arial"/>
        </w:rPr>
        <w:lastRenderedPageBreak/>
        <w:pict>
          <v:shape id="_x0000_i1028" type="#_x0000_t75" style="width:406.2pt;height:221.4pt">
            <v:imagedata r:id="rId17" o:title="respuestaescaron2" croptop="3687f" cropleft="6502f" cropright="5194f"/>
          </v:shape>
        </w:pict>
      </w:r>
    </w:p>
    <w:p w:rsidR="008C5E4A" w:rsidRDefault="008C5E4A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t>Haciendo una aproximación, se toman los siguientes valores:</w:t>
      </w:r>
    </w:p>
    <w:p w:rsidR="008C023A" w:rsidRDefault="00D7341D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pict>
          <v:shape id="_x0000_i1029" type="#_x0000_t75" style="width:453pt;height:235.8pt">
            <v:imagedata r:id="rId18" o:title="Screenshot_1"/>
          </v:shape>
        </w:pict>
      </w:r>
    </w:p>
    <w:p w:rsidR="008C5E4A" w:rsidRDefault="008C5E4A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t>Tu=0.00015</w:t>
      </w:r>
    </w:p>
    <w:p w:rsidR="008C5E4A" w:rsidRDefault="008C5E4A" w:rsidP="003F2040">
      <w:pPr>
        <w:rPr>
          <w:rFonts w:eastAsia="Arial"/>
          <w:sz w:val="22"/>
        </w:rPr>
      </w:pPr>
      <w:proofErr w:type="spellStart"/>
      <w:r>
        <w:rPr>
          <w:rFonts w:eastAsia="Arial"/>
          <w:sz w:val="22"/>
        </w:rPr>
        <w:t>Td</w:t>
      </w:r>
      <w:proofErr w:type="spellEnd"/>
      <w:r>
        <w:rPr>
          <w:rFonts w:eastAsia="Arial"/>
          <w:sz w:val="22"/>
        </w:rPr>
        <w:t xml:space="preserve">=0.0006 </w:t>
      </w:r>
    </w:p>
    <w:p w:rsidR="008C023A" w:rsidRDefault="008C023A" w:rsidP="003F2040">
      <w:pPr>
        <w:rPr>
          <w:rFonts w:eastAsia="Arial"/>
          <w:sz w:val="22"/>
        </w:rPr>
      </w:pPr>
      <w:proofErr w:type="spellStart"/>
      <w:r>
        <w:rPr>
          <w:rFonts w:eastAsia="Arial"/>
          <w:sz w:val="22"/>
        </w:rPr>
        <w:t>Ke</w:t>
      </w:r>
      <w:proofErr w:type="spellEnd"/>
      <w:r>
        <w:rPr>
          <w:rFonts w:eastAsia="Arial"/>
          <w:sz w:val="22"/>
        </w:rPr>
        <w:t>=1.6</w:t>
      </w:r>
    </w:p>
    <w:p w:rsidR="008C023A" w:rsidRDefault="008C023A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t xml:space="preserve">Y se desarrollan K, Ki y </w:t>
      </w:r>
      <w:proofErr w:type="spellStart"/>
      <w:r>
        <w:rPr>
          <w:rFonts w:eastAsia="Arial"/>
          <w:sz w:val="22"/>
        </w:rPr>
        <w:t>Td</w:t>
      </w:r>
      <w:proofErr w:type="spellEnd"/>
      <w:r>
        <w:rPr>
          <w:rFonts w:eastAsia="Arial"/>
          <w:sz w:val="22"/>
        </w:rPr>
        <w:t xml:space="preserve"> según las ecuaciones provistas en el apunte: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>
        <w:rPr>
          <w:rFonts w:ascii="Courier New" w:eastAsia="SimSun" w:hAnsi="Courier New" w:cs="Courier New"/>
          <w:color w:val="000000"/>
          <w:szCs w:val="30"/>
          <w:lang w:eastAsia="es-ES"/>
        </w:rPr>
        <w:t>Tu=.00015</w:t>
      </w:r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r>
        <w:rPr>
          <w:rFonts w:ascii="Courier New" w:eastAsia="SimSun" w:hAnsi="Courier New" w:cs="Courier New"/>
          <w:color w:val="000000"/>
          <w:szCs w:val="30"/>
          <w:lang w:eastAsia="es-ES"/>
        </w:rPr>
        <w:t>=.00075</w:t>
      </w:r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-Tu;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=1.6;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</w:t>
      </w:r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=(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(1.2*</w:t>
      </w: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)/(</w:t>
      </w: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*(Tu+(T0/2))))-((.3*</w:t>
      </w: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*T0)/(</w:t>
      </w: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*(Tu+(T0/2))^2));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Ki</w:t>
      </w:r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=(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.6*</w:t>
      </w: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)/(K*</w:t>
      </w: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*(Tu+(T0/2))^2);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Td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=.5*</w:t>
      </w: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/(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K*</w:t>
      </w: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kp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ki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K*Ki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kd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K*</w:t>
      </w:r>
      <w:proofErr w:type="spell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Td</w:t>
      </w:r>
      <w:proofErr w:type="spellEnd"/>
    </w:p>
    <w:p w:rsidR="008C023A" w:rsidRDefault="008C023A" w:rsidP="003F2040">
      <w:pPr>
        <w:rPr>
          <w:rFonts w:eastAsia="Arial"/>
          <w:sz w:val="22"/>
        </w:rPr>
      </w:pPr>
    </w:p>
    <w:p w:rsidR="008C023A" w:rsidRDefault="008C023A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lastRenderedPageBreak/>
        <w:t xml:space="preserve">Se arma la siguiente planta en </w:t>
      </w:r>
      <w:proofErr w:type="spellStart"/>
      <w:r>
        <w:rPr>
          <w:rFonts w:eastAsia="Arial"/>
          <w:sz w:val="22"/>
        </w:rPr>
        <w:t>simulink</w:t>
      </w:r>
      <w:proofErr w:type="spellEnd"/>
      <w:r>
        <w:rPr>
          <w:rFonts w:eastAsia="Arial"/>
          <w:sz w:val="22"/>
        </w:rPr>
        <w:t>:</w:t>
      </w:r>
    </w:p>
    <w:p w:rsidR="008C023A" w:rsidRDefault="008C023A" w:rsidP="003F2040">
      <w:pPr>
        <w:rPr>
          <w:rFonts w:eastAsia="Arial"/>
          <w:sz w:val="22"/>
        </w:rPr>
      </w:pPr>
      <w:r>
        <w:rPr>
          <w:noProof/>
          <w:lang w:eastAsia="es-AR"/>
        </w:rPr>
        <w:drawing>
          <wp:inline distT="0" distB="0" distL="0" distR="0" wp14:anchorId="640D4983" wp14:editId="30D07529">
            <wp:extent cx="5760085" cy="25736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3A" w:rsidRDefault="008C023A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t xml:space="preserve">En </w:t>
      </w:r>
      <w:proofErr w:type="gramStart"/>
      <w:r>
        <w:rPr>
          <w:rFonts w:eastAsia="Arial"/>
          <w:sz w:val="22"/>
        </w:rPr>
        <w:t>primer</w:t>
      </w:r>
      <w:proofErr w:type="gramEnd"/>
      <w:r>
        <w:rPr>
          <w:rFonts w:eastAsia="Arial"/>
          <w:sz w:val="22"/>
        </w:rPr>
        <w:t xml:space="preserve"> instancia, se anulan los términos derivativos e integral para graficar la respuesta del sistema a lazo cerrado sin controlador y poder comparar:</w:t>
      </w:r>
    </w:p>
    <w:p w:rsidR="008C023A" w:rsidRDefault="00D7341D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pict>
          <v:shape id="_x0000_i1030" type="#_x0000_t75" style="width:453.6pt;height:378.6pt">
            <v:imagedata r:id="rId20" o:title="p2sincontrolador"/>
          </v:shape>
        </w:pict>
      </w:r>
    </w:p>
    <w:p w:rsidR="008C023A" w:rsidRDefault="008C023A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t xml:space="preserve">En este caso, al ser </w:t>
      </w:r>
      <w:proofErr w:type="spellStart"/>
      <w:r>
        <w:rPr>
          <w:rFonts w:eastAsia="Arial"/>
          <w:sz w:val="22"/>
        </w:rPr>
        <w:t>Kp</w:t>
      </w:r>
      <w:proofErr w:type="spellEnd"/>
      <w:r>
        <w:rPr>
          <w:rFonts w:eastAsia="Arial"/>
          <w:sz w:val="22"/>
        </w:rPr>
        <w:t>=1, la acción de control es igual al error.</w:t>
      </w:r>
    </w:p>
    <w:p w:rsidR="008C023A" w:rsidRDefault="008C023A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t>Luego, se procede a simular el sistema con los valores calculados: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sim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r w:rsidRPr="008C023A">
        <w:rPr>
          <w:rFonts w:ascii="Courier New" w:eastAsia="SimSun" w:hAnsi="Courier New" w:cs="Courier New"/>
          <w:color w:val="A020F0"/>
          <w:szCs w:val="30"/>
          <w:lang w:eastAsia="es-ES"/>
        </w:rPr>
        <w:t>'punto2.slx'</w:t>
      </w:r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lastRenderedPageBreak/>
        <w:t>figure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();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subplot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2,1,1);     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plot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Salida); 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grid;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title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r w:rsidRPr="008C023A">
        <w:rPr>
          <w:rFonts w:ascii="Courier New" w:eastAsia="SimSun" w:hAnsi="Courier New" w:cs="Courier New"/>
          <w:color w:val="A020F0"/>
          <w:szCs w:val="30"/>
          <w:lang w:eastAsia="es-ES"/>
        </w:rPr>
        <w:t>"Salida del sistema a lazo cerrado sin controlador"</w:t>
      </w:r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subplot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2,1,2);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plot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Accioncontrol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8C023A" w:rsidRPr="008C023A" w:rsidRDefault="008C023A" w:rsidP="008C023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grid;</w:t>
      </w:r>
      <w:proofErr w:type="gram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title</w:t>
      </w:r>
      <w:proofErr w:type="spellEnd"/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r w:rsidRPr="008C023A">
        <w:rPr>
          <w:rFonts w:ascii="Courier New" w:eastAsia="SimSun" w:hAnsi="Courier New" w:cs="Courier New"/>
          <w:color w:val="A020F0"/>
          <w:szCs w:val="30"/>
          <w:lang w:eastAsia="es-ES"/>
        </w:rPr>
        <w:t>"Error del sistema a lazo cerrado sin controlador"</w:t>
      </w:r>
      <w:r w:rsidRPr="008C023A">
        <w:rPr>
          <w:rFonts w:ascii="Courier New" w:eastAsia="SimSun" w:hAnsi="Courier New" w:cs="Courier New"/>
          <w:color w:val="000000"/>
          <w:szCs w:val="30"/>
          <w:lang w:eastAsia="es-ES"/>
        </w:rPr>
        <w:t>)</w:t>
      </w:r>
    </w:p>
    <w:p w:rsidR="008C023A" w:rsidRDefault="00D7341D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pict>
          <v:shape id="_x0000_i1031" type="#_x0000_t75" style="width:453pt;height:374.4pt">
            <v:imagedata r:id="rId21" o:title="2inestable"/>
          </v:shape>
        </w:pict>
      </w:r>
    </w:p>
    <w:p w:rsidR="008C023A" w:rsidRDefault="008C023A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t>Los valores de ganancia son los siguientes:</w:t>
      </w:r>
    </w:p>
    <w:p w:rsidR="00EE52EE" w:rsidRPr="00EE52EE" w:rsidRDefault="00EE52EE" w:rsidP="00EE52EE">
      <w:pPr>
        <w:ind w:left="708"/>
        <w:rPr>
          <w:rFonts w:eastAsia="Arial"/>
          <w:sz w:val="22"/>
        </w:rPr>
      </w:pPr>
      <w:proofErr w:type="spellStart"/>
      <w:proofErr w:type="gramStart"/>
      <w:r w:rsidRPr="00EE52EE">
        <w:rPr>
          <w:rFonts w:eastAsia="Arial"/>
          <w:sz w:val="22"/>
        </w:rPr>
        <w:t>kp</w:t>
      </w:r>
      <w:proofErr w:type="spellEnd"/>
      <w:proofErr w:type="gramEnd"/>
      <w:r w:rsidRPr="00EE52EE">
        <w:rPr>
          <w:rFonts w:eastAsia="Arial"/>
          <w:sz w:val="22"/>
        </w:rPr>
        <w:t xml:space="preserve"> =    1.4400</w:t>
      </w:r>
    </w:p>
    <w:p w:rsidR="00EE52EE" w:rsidRPr="00EE52EE" w:rsidRDefault="00EE52EE" w:rsidP="00EE52EE">
      <w:pPr>
        <w:ind w:left="708"/>
        <w:rPr>
          <w:rFonts w:eastAsia="Arial"/>
          <w:sz w:val="22"/>
        </w:rPr>
      </w:pPr>
      <w:proofErr w:type="spellStart"/>
      <w:proofErr w:type="gramStart"/>
      <w:r w:rsidRPr="00EE52EE">
        <w:rPr>
          <w:rFonts w:eastAsia="Arial"/>
          <w:sz w:val="22"/>
        </w:rPr>
        <w:t>ki</w:t>
      </w:r>
      <w:proofErr w:type="spellEnd"/>
      <w:proofErr w:type="gramEnd"/>
      <w:r w:rsidRPr="00EE52EE">
        <w:rPr>
          <w:rFonts w:eastAsia="Arial"/>
          <w:sz w:val="22"/>
        </w:rPr>
        <w:t xml:space="preserve"> =   3.6000e+03</w:t>
      </w:r>
      <w:r>
        <w:rPr>
          <w:rFonts w:eastAsia="Arial"/>
          <w:sz w:val="22"/>
        </w:rPr>
        <w:tab/>
      </w:r>
      <w:r>
        <w:rPr>
          <w:rFonts w:eastAsia="Arial"/>
          <w:sz w:val="22"/>
        </w:rPr>
        <w:tab/>
        <w:t>/</w:t>
      </w:r>
      <w:r>
        <w:rPr>
          <w:rFonts w:eastAsia="Arial"/>
          <w:sz w:val="22"/>
        </w:rPr>
        <w:tab/>
      </w:r>
      <w:proofErr w:type="spellStart"/>
      <w:r>
        <w:rPr>
          <w:rFonts w:eastAsia="Arial"/>
          <w:sz w:val="22"/>
        </w:rPr>
        <w:t>ki</w:t>
      </w:r>
      <w:proofErr w:type="spellEnd"/>
      <w:r>
        <w:rPr>
          <w:rFonts w:eastAsia="Arial"/>
          <w:sz w:val="22"/>
        </w:rPr>
        <w:t xml:space="preserve">*T0= </w:t>
      </w:r>
      <w:r w:rsidRPr="00EE52EE">
        <w:rPr>
          <w:rFonts w:eastAsia="Arial"/>
          <w:sz w:val="22"/>
        </w:rPr>
        <w:t>0.7200</w:t>
      </w:r>
    </w:p>
    <w:p w:rsidR="00EE52EE" w:rsidRDefault="00EE52EE" w:rsidP="00EE52EE">
      <w:pPr>
        <w:ind w:left="708"/>
        <w:rPr>
          <w:rFonts w:eastAsia="Arial"/>
          <w:sz w:val="22"/>
        </w:rPr>
      </w:pPr>
      <w:proofErr w:type="spellStart"/>
      <w:proofErr w:type="gramStart"/>
      <w:r w:rsidRPr="00EE52EE">
        <w:rPr>
          <w:rFonts w:eastAsia="Arial"/>
          <w:sz w:val="22"/>
        </w:rPr>
        <w:t>kd</w:t>
      </w:r>
      <w:proofErr w:type="spellEnd"/>
      <w:proofErr w:type="gramEnd"/>
      <w:r w:rsidRPr="00EE52EE">
        <w:rPr>
          <w:rFonts w:eastAsia="Arial"/>
          <w:sz w:val="22"/>
        </w:rPr>
        <w:t xml:space="preserve"> =   1.8750e-04</w:t>
      </w:r>
      <w:r>
        <w:rPr>
          <w:rFonts w:eastAsia="Arial"/>
          <w:sz w:val="22"/>
        </w:rPr>
        <w:tab/>
      </w:r>
      <w:r>
        <w:rPr>
          <w:rFonts w:eastAsia="Arial"/>
          <w:sz w:val="22"/>
        </w:rPr>
        <w:tab/>
        <w:t>/</w:t>
      </w:r>
      <w:r>
        <w:rPr>
          <w:rFonts w:eastAsia="Arial"/>
          <w:sz w:val="22"/>
        </w:rPr>
        <w:tab/>
      </w:r>
      <w:proofErr w:type="spellStart"/>
      <w:r>
        <w:rPr>
          <w:rFonts w:eastAsia="Arial"/>
          <w:sz w:val="22"/>
        </w:rPr>
        <w:t>kd</w:t>
      </w:r>
      <w:proofErr w:type="spellEnd"/>
      <w:r>
        <w:rPr>
          <w:rFonts w:eastAsia="Arial"/>
          <w:sz w:val="22"/>
        </w:rPr>
        <w:t xml:space="preserve">/T0= </w:t>
      </w:r>
      <w:r w:rsidRPr="00EE52EE">
        <w:rPr>
          <w:rFonts w:eastAsia="Arial"/>
          <w:sz w:val="22"/>
        </w:rPr>
        <w:t>0.9375</w:t>
      </w:r>
    </w:p>
    <w:p w:rsidR="008C023A" w:rsidRDefault="008C023A" w:rsidP="003F2040">
      <w:pPr>
        <w:rPr>
          <w:rFonts w:eastAsia="Arial"/>
          <w:sz w:val="22"/>
        </w:rPr>
      </w:pPr>
      <w:r>
        <w:rPr>
          <w:rFonts w:eastAsia="Arial"/>
          <w:sz w:val="22"/>
        </w:rPr>
        <w:t>Se observa que el sistema es inestable, por lo tanto se incrementa el valor de Tu a ver si los valores mejoran</w:t>
      </w:r>
      <w:r w:rsidR="00EE52EE">
        <w:rPr>
          <w:rFonts w:eastAsia="Arial"/>
          <w:sz w:val="22"/>
        </w:rPr>
        <w:t>.</w:t>
      </w:r>
    </w:p>
    <w:p w:rsidR="00EE52EE" w:rsidRPr="00EE52EE" w:rsidRDefault="00EE52EE" w:rsidP="00EE52EE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EE52EE">
        <w:rPr>
          <w:rFonts w:ascii="Courier New" w:eastAsia="SimSun" w:hAnsi="Courier New" w:cs="Courier New"/>
          <w:color w:val="000000"/>
          <w:szCs w:val="30"/>
          <w:lang w:eastAsia="es-ES"/>
        </w:rPr>
        <w:t>Tu=.0002;</w:t>
      </w:r>
    </w:p>
    <w:p w:rsidR="00EE52EE" w:rsidRPr="00EE52EE" w:rsidRDefault="00EE52EE" w:rsidP="00EE52EE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EE52EE"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r w:rsidRPr="00EE52EE">
        <w:rPr>
          <w:rFonts w:ascii="Courier New" w:eastAsia="SimSun" w:hAnsi="Courier New" w:cs="Courier New"/>
          <w:color w:val="000000"/>
          <w:szCs w:val="30"/>
          <w:lang w:eastAsia="es-ES"/>
        </w:rPr>
        <w:t>=.0006;</w:t>
      </w:r>
    </w:p>
    <w:p w:rsidR="00EE52EE" w:rsidRPr="00EE52EE" w:rsidRDefault="00EE52EE" w:rsidP="00EE52EE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EE52EE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EE52EE">
        <w:rPr>
          <w:rFonts w:ascii="Courier New" w:eastAsia="SimSun" w:hAnsi="Courier New" w:cs="Courier New"/>
          <w:color w:val="000000"/>
          <w:szCs w:val="30"/>
          <w:lang w:eastAsia="es-ES"/>
        </w:rPr>
        <w:t>=1.6;</w:t>
      </w:r>
    </w:p>
    <w:p w:rsidR="00EE52EE" w:rsidRPr="00EE52EE" w:rsidRDefault="00EE52EE" w:rsidP="00EE52EE">
      <w:pPr>
        <w:ind w:firstLine="708"/>
        <w:rPr>
          <w:rFonts w:eastAsia="Arial"/>
          <w:sz w:val="22"/>
        </w:rPr>
      </w:pPr>
      <w:proofErr w:type="spellStart"/>
      <w:proofErr w:type="gramStart"/>
      <w:r w:rsidRPr="00EE52EE">
        <w:rPr>
          <w:rFonts w:eastAsia="Arial"/>
          <w:sz w:val="22"/>
        </w:rPr>
        <w:t>kp</w:t>
      </w:r>
      <w:proofErr w:type="spellEnd"/>
      <w:proofErr w:type="gramEnd"/>
      <w:r w:rsidRPr="00EE52EE">
        <w:rPr>
          <w:rFonts w:eastAsia="Arial"/>
          <w:sz w:val="22"/>
        </w:rPr>
        <w:t xml:space="preserve"> =    1.2500</w:t>
      </w:r>
      <w:r>
        <w:rPr>
          <w:rFonts w:eastAsia="Arial"/>
          <w:sz w:val="22"/>
        </w:rPr>
        <w:tab/>
      </w:r>
      <w:r>
        <w:rPr>
          <w:rFonts w:eastAsia="Arial"/>
          <w:sz w:val="22"/>
        </w:rPr>
        <w:tab/>
      </w:r>
      <w:r>
        <w:rPr>
          <w:rFonts w:eastAsia="Arial"/>
          <w:sz w:val="22"/>
        </w:rPr>
        <w:tab/>
      </w:r>
    </w:p>
    <w:p w:rsidR="00EE52EE" w:rsidRPr="00EE52EE" w:rsidRDefault="00EE52EE" w:rsidP="00EE52EE">
      <w:pPr>
        <w:ind w:firstLine="708"/>
        <w:rPr>
          <w:rFonts w:eastAsia="Arial"/>
          <w:sz w:val="22"/>
        </w:rPr>
      </w:pPr>
      <w:proofErr w:type="spellStart"/>
      <w:proofErr w:type="gramStart"/>
      <w:r w:rsidRPr="00EE52EE">
        <w:rPr>
          <w:rFonts w:eastAsia="Arial"/>
          <w:sz w:val="22"/>
        </w:rPr>
        <w:t>ki</w:t>
      </w:r>
      <w:proofErr w:type="spellEnd"/>
      <w:proofErr w:type="gramEnd"/>
      <w:r w:rsidRPr="00EE52EE">
        <w:rPr>
          <w:rFonts w:eastAsia="Arial"/>
          <w:sz w:val="22"/>
        </w:rPr>
        <w:t xml:space="preserve"> =   2.5000e+03</w:t>
      </w:r>
      <w:r>
        <w:rPr>
          <w:rFonts w:eastAsia="Arial"/>
          <w:sz w:val="22"/>
        </w:rPr>
        <w:tab/>
      </w:r>
      <w:r>
        <w:rPr>
          <w:rFonts w:eastAsia="Arial"/>
          <w:sz w:val="22"/>
        </w:rPr>
        <w:tab/>
        <w:t>/</w:t>
      </w:r>
      <w:r>
        <w:rPr>
          <w:rFonts w:eastAsia="Arial"/>
          <w:sz w:val="22"/>
        </w:rPr>
        <w:tab/>
      </w:r>
      <w:proofErr w:type="spellStart"/>
      <w:r>
        <w:rPr>
          <w:rFonts w:eastAsia="Arial"/>
          <w:sz w:val="22"/>
        </w:rPr>
        <w:t>ki</w:t>
      </w:r>
      <w:proofErr w:type="spellEnd"/>
      <w:r>
        <w:rPr>
          <w:rFonts w:eastAsia="Arial"/>
          <w:sz w:val="22"/>
        </w:rPr>
        <w:t>*T0=</w:t>
      </w:r>
      <w:r w:rsidRPr="00EE52EE">
        <w:rPr>
          <w:rFonts w:eastAsia="Arial"/>
          <w:sz w:val="22"/>
        </w:rPr>
        <w:t>0.5000</w:t>
      </w:r>
    </w:p>
    <w:p w:rsidR="00EE52EE" w:rsidRDefault="00EE52EE" w:rsidP="00EE52EE">
      <w:pPr>
        <w:ind w:firstLine="708"/>
        <w:rPr>
          <w:rFonts w:eastAsia="Arial"/>
          <w:sz w:val="22"/>
        </w:rPr>
      </w:pPr>
      <w:proofErr w:type="spellStart"/>
      <w:proofErr w:type="gramStart"/>
      <w:r w:rsidRPr="00EE52EE">
        <w:rPr>
          <w:rFonts w:eastAsia="Arial"/>
          <w:sz w:val="22"/>
        </w:rPr>
        <w:t>kd</w:t>
      </w:r>
      <w:proofErr w:type="spellEnd"/>
      <w:proofErr w:type="gramEnd"/>
      <w:r w:rsidRPr="00EE52EE">
        <w:rPr>
          <w:rFonts w:eastAsia="Arial"/>
          <w:sz w:val="22"/>
        </w:rPr>
        <w:t xml:space="preserve"> =   1.8750e-04</w:t>
      </w:r>
      <w:r>
        <w:rPr>
          <w:rFonts w:eastAsia="Arial"/>
          <w:sz w:val="22"/>
        </w:rPr>
        <w:tab/>
      </w:r>
      <w:r>
        <w:rPr>
          <w:rFonts w:eastAsia="Arial"/>
          <w:sz w:val="22"/>
        </w:rPr>
        <w:tab/>
        <w:t>/</w:t>
      </w:r>
      <w:r>
        <w:rPr>
          <w:rFonts w:eastAsia="Arial"/>
          <w:sz w:val="22"/>
        </w:rPr>
        <w:tab/>
      </w:r>
      <w:proofErr w:type="spellStart"/>
      <w:r>
        <w:rPr>
          <w:rFonts w:eastAsia="Arial"/>
          <w:sz w:val="22"/>
        </w:rPr>
        <w:t>kd</w:t>
      </w:r>
      <w:proofErr w:type="spellEnd"/>
      <w:r>
        <w:rPr>
          <w:rFonts w:eastAsia="Arial"/>
          <w:sz w:val="22"/>
        </w:rPr>
        <w:t>/T0=</w:t>
      </w:r>
      <w:r w:rsidRPr="00EE52EE">
        <w:rPr>
          <w:rFonts w:eastAsia="Arial"/>
          <w:sz w:val="22"/>
        </w:rPr>
        <w:t>0.9375</w:t>
      </w:r>
    </w:p>
    <w:p w:rsidR="00EE52EE" w:rsidRDefault="00D7341D" w:rsidP="00EE52EE">
      <w:pPr>
        <w:rPr>
          <w:rFonts w:eastAsia="Arial"/>
          <w:sz w:val="22"/>
        </w:rPr>
      </w:pPr>
      <w:r>
        <w:rPr>
          <w:rFonts w:eastAsia="Arial"/>
          <w:sz w:val="22"/>
        </w:rPr>
        <w:lastRenderedPageBreak/>
        <w:pict>
          <v:shape id="_x0000_i1032" type="#_x0000_t75" style="width:453pt;height:375.6pt">
            <v:imagedata r:id="rId22" o:title="p2 estable"/>
          </v:shape>
        </w:pict>
      </w:r>
    </w:p>
    <w:p w:rsidR="00EE52EE" w:rsidRPr="008C5E4A" w:rsidRDefault="00EE52EE" w:rsidP="00EE52EE">
      <w:pPr>
        <w:rPr>
          <w:rFonts w:eastAsia="Arial"/>
          <w:sz w:val="22"/>
        </w:rPr>
      </w:pPr>
      <w:r>
        <w:rPr>
          <w:rFonts w:eastAsia="Arial"/>
          <w:sz w:val="22"/>
        </w:rPr>
        <w:t>Se observa que el sistema ahora es estable y que la respuesta se estabiliza considerablemente más rápido que en el sistema sin controlador.</w:t>
      </w:r>
    </w:p>
    <w:p w:rsidR="00443B9B" w:rsidRDefault="003F2040" w:rsidP="003F2040">
      <w:pPr>
        <w:pStyle w:val="Ttulo2"/>
      </w:pPr>
      <w:r w:rsidRPr="003F2040">
        <w:t>2.3 Recalcule por prueba y error hasta obtener un valor adecuado</w:t>
      </w:r>
    </w:p>
    <w:p w:rsidR="003F2040" w:rsidRDefault="00F34BF5" w:rsidP="003F2040">
      <w:pPr>
        <w:rPr>
          <w:rFonts w:eastAsia="Arial"/>
        </w:rPr>
      </w:pPr>
      <w:r>
        <w:rPr>
          <w:rFonts w:eastAsia="Arial"/>
        </w:rPr>
        <w:t xml:space="preserve">Para la prueba y error, en vez de variar directamente las ganancias de cada acción de control, se </w:t>
      </w:r>
      <w:proofErr w:type="spellStart"/>
      <w:r>
        <w:rPr>
          <w:rFonts w:eastAsia="Arial"/>
        </w:rPr>
        <w:t>varian</w:t>
      </w:r>
      <w:proofErr w:type="spellEnd"/>
      <w:r>
        <w:rPr>
          <w:rFonts w:eastAsia="Arial"/>
        </w:rPr>
        <w:t xml:space="preserve"> los tiempos para ver </w:t>
      </w:r>
      <w:proofErr w:type="spellStart"/>
      <w:r>
        <w:rPr>
          <w:rFonts w:eastAsia="Arial"/>
        </w:rPr>
        <w:t>como</w:t>
      </w:r>
      <w:proofErr w:type="spellEnd"/>
      <w:r>
        <w:rPr>
          <w:rFonts w:eastAsia="Arial"/>
        </w:rPr>
        <w:t xml:space="preserve"> afecta esto al sistema. S</w:t>
      </w:r>
      <w:r w:rsidR="00EE52EE">
        <w:rPr>
          <w:rFonts w:eastAsia="Arial"/>
        </w:rPr>
        <w:t xml:space="preserve">uponiendo que el sistema es inestable para un </w:t>
      </w:r>
      <w:proofErr w:type="gramStart"/>
      <w:r w:rsidR="00EE52EE">
        <w:rPr>
          <w:rFonts w:eastAsia="Arial"/>
        </w:rPr>
        <w:t>Tu&lt;</w:t>
      </w:r>
      <w:proofErr w:type="gramEnd"/>
      <w:r w:rsidR="00EE52EE">
        <w:rPr>
          <w:rFonts w:eastAsia="Arial"/>
        </w:rPr>
        <w:t xml:space="preserve">0.0002, se cambian los tiempos para ver </w:t>
      </w:r>
      <w:proofErr w:type="spellStart"/>
      <w:r w:rsidR="00EE52EE">
        <w:rPr>
          <w:rFonts w:eastAsia="Arial"/>
        </w:rPr>
        <w:t>como</w:t>
      </w:r>
      <w:proofErr w:type="spellEnd"/>
      <w:r w:rsidR="00EE52EE">
        <w:rPr>
          <w:rFonts w:eastAsia="Arial"/>
        </w:rPr>
        <w:t xml:space="preserve"> afecta la salida: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figure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();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Legend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cell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5,2);</w:t>
      </w:r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>% Arreglo de celdas para nombrar señales en la grafica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F34BF5">
        <w:rPr>
          <w:rFonts w:ascii="Courier New" w:eastAsia="SimSun" w:hAnsi="Courier New" w:cs="Courier New"/>
          <w:color w:val="0000FF"/>
          <w:szCs w:val="30"/>
          <w:lang w:eastAsia="es-ES"/>
        </w:rPr>
        <w:t>for</w:t>
      </w:r>
      <w:proofErr w:type="spellEnd"/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i=1:5               </w:t>
      </w:r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>%hace 5 iteraciones, desde 1 hasta 5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Tu=.0002+i*.00003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K</w:t>
      </w:r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=(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(1.2*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)/(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*(Tu+(T0/2))))-((.3*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*T0)/(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*(Tu+(T0/2))^2));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Ki</w:t>
      </w:r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=(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.6*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)/(K*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*(Tu+(T0/2))^2);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Td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=.5*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Tg</w:t>
      </w:r>
      <w:proofErr w:type="spellEnd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/(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K*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Ke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kp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ki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K*Ki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K*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Td</w:t>
      </w:r>
      <w:proofErr w:type="spellEnd"/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sim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'punto2.slx'</w:t>
      </w: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);  </w:t>
      </w:r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%simula la planta en </w:t>
      </w:r>
      <w:proofErr w:type="spellStart"/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>simulink</w:t>
      </w:r>
      <w:proofErr w:type="spellEnd"/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subplot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2,1,1);     </w:t>
      </w:r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>%grafica la salida en la parte superior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plot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Salida); 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Legend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{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i,1}=</w:t>
      </w:r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"Salida con Tu="</w:t>
      </w: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+Tu;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hold</w:t>
      </w:r>
      <w:proofErr w:type="spellEnd"/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on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subplot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2,1,2);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plot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Accioncontrol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%Grafica la </w:t>
      </w:r>
      <w:proofErr w:type="spellStart"/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>accion</w:t>
      </w:r>
      <w:proofErr w:type="spellEnd"/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de control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hold</w:t>
      </w:r>
      <w:proofErr w:type="spellEnd"/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on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lastRenderedPageBreak/>
        <w:t xml:space="preserve">    </w:t>
      </w: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Legend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{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i,2}=</w:t>
      </w:r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"</w:t>
      </w:r>
      <w:proofErr w:type="spellStart"/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Accion</w:t>
      </w:r>
      <w:proofErr w:type="spellEnd"/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 xml:space="preserve"> con Tu="</w:t>
      </w: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+Tu;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F34BF5">
        <w:rPr>
          <w:rFonts w:ascii="Courier New" w:eastAsia="SimSun" w:hAnsi="Courier New" w:cs="Courier New"/>
          <w:color w:val="0000FF"/>
          <w:szCs w:val="30"/>
          <w:lang w:eastAsia="es-ES"/>
        </w:rPr>
        <w:t>end</w:t>
      </w:r>
      <w:proofErr w:type="spellEnd"/>
      <w:proofErr w:type="gramEnd"/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subplot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2,1,1); </w:t>
      </w:r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%fuera del bucle, se vuelve a la </w:t>
      </w:r>
      <w:proofErr w:type="spellStart"/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>grafica</w:t>
      </w:r>
      <w:proofErr w:type="spellEnd"/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superior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title</w:t>
      </w:r>
      <w:proofErr w:type="spellEnd"/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'Salida de la planta aumentando el Tu'</w:t>
      </w: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legend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Legend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{:,1});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grid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on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; </w:t>
      </w:r>
      <w:r w:rsidRPr="00F34BF5">
        <w:rPr>
          <w:rFonts w:ascii="Courier New" w:eastAsia="SimSun" w:hAnsi="Courier New" w:cs="Courier New"/>
          <w:color w:val="228B22"/>
          <w:szCs w:val="30"/>
          <w:lang w:eastAsia="es-ES"/>
        </w:rPr>
        <w:t>%agrega todos los nombres de las señales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subplot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2,1,2);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title</w:t>
      </w:r>
      <w:proofErr w:type="spellEnd"/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proofErr w:type="spellStart"/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Accion</w:t>
      </w:r>
      <w:proofErr w:type="spellEnd"/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 xml:space="preserve"> del controlador aumentando el Tu'</w:t>
      </w:r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F34BF5" w:rsidRPr="00F34BF5" w:rsidRDefault="00F34BF5" w:rsidP="00F34BF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legend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proofErr w:type="gram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Legend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{:,2});</w:t>
      </w:r>
      <w:proofErr w:type="spellStart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grid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Pr="00F34BF5">
        <w:rPr>
          <w:rFonts w:ascii="Courier New" w:eastAsia="SimSun" w:hAnsi="Courier New" w:cs="Courier New"/>
          <w:color w:val="A020F0"/>
          <w:szCs w:val="30"/>
          <w:lang w:eastAsia="es-ES"/>
        </w:rPr>
        <w:t>on</w:t>
      </w:r>
      <w:proofErr w:type="spellEnd"/>
      <w:r w:rsidRPr="00F34BF5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3F2040" w:rsidRDefault="003F2040" w:rsidP="003F2040">
      <w:pPr>
        <w:rPr>
          <w:rFonts w:eastAsia="Arial"/>
        </w:rPr>
      </w:pPr>
    </w:p>
    <w:p w:rsidR="003F2040" w:rsidRDefault="00D7341D" w:rsidP="003F2040">
      <w:pPr>
        <w:rPr>
          <w:rFonts w:eastAsia="Arial"/>
        </w:rPr>
      </w:pPr>
      <w:r>
        <w:rPr>
          <w:rFonts w:eastAsia="Arial"/>
        </w:rPr>
        <w:pict>
          <v:shape id="_x0000_i1033" type="#_x0000_t75" style="width:454.2pt;height:447.6pt">
            <v:imagedata r:id="rId23" o:title="variandotu" cropleft="5816f" cropright="4687f"/>
          </v:shape>
        </w:pict>
      </w:r>
    </w:p>
    <w:p w:rsidR="003F2040" w:rsidRDefault="00F34BF5" w:rsidP="003F2040">
      <w:pPr>
        <w:rPr>
          <w:rFonts w:eastAsia="Arial"/>
        </w:rPr>
      </w:pPr>
      <w:r>
        <w:rPr>
          <w:rFonts w:eastAsia="Arial"/>
        </w:rPr>
        <w:t xml:space="preserve">Se observa que aumentando el </w:t>
      </w:r>
      <w:proofErr w:type="gramStart"/>
      <w:r>
        <w:rPr>
          <w:rFonts w:eastAsia="Arial"/>
        </w:rPr>
        <w:t>Tu</w:t>
      </w:r>
      <w:proofErr w:type="gramEnd"/>
      <w:r>
        <w:rPr>
          <w:rFonts w:eastAsia="Arial"/>
        </w:rPr>
        <w:t xml:space="preserve">, el sistema reduce considerablemente las amplitudes de los picos de la respuesta y de la acción de control. En particular, los valores de cada ganancia para </w:t>
      </w:r>
      <w:proofErr w:type="gramStart"/>
      <w:r>
        <w:rPr>
          <w:rFonts w:eastAsia="Arial"/>
        </w:rPr>
        <w:t>Tu=</w:t>
      </w:r>
      <w:proofErr w:type="gramEnd"/>
      <w:r>
        <w:rPr>
          <w:rFonts w:eastAsia="Arial"/>
        </w:rPr>
        <w:t>0.00035 son:</w:t>
      </w:r>
    </w:p>
    <w:p w:rsidR="00F34BF5" w:rsidRPr="00F34BF5" w:rsidRDefault="00F34BF5" w:rsidP="00F34BF5">
      <w:pPr>
        <w:rPr>
          <w:rFonts w:eastAsia="Arial"/>
        </w:rPr>
      </w:pPr>
      <w:proofErr w:type="spellStart"/>
      <w:proofErr w:type="gramStart"/>
      <w:r w:rsidRPr="00F34BF5">
        <w:rPr>
          <w:rFonts w:eastAsia="Arial"/>
        </w:rPr>
        <w:t>kp</w:t>
      </w:r>
      <w:proofErr w:type="spellEnd"/>
      <w:proofErr w:type="gramEnd"/>
      <w:r w:rsidRPr="00F34BF5">
        <w:rPr>
          <w:rFonts w:eastAsia="Arial"/>
        </w:rPr>
        <w:t xml:space="preserve"> =    0.8889</w:t>
      </w:r>
    </w:p>
    <w:p w:rsidR="00F34BF5" w:rsidRPr="00F34BF5" w:rsidRDefault="00F34BF5" w:rsidP="00F34BF5">
      <w:pPr>
        <w:rPr>
          <w:rFonts w:eastAsia="Arial"/>
        </w:rPr>
      </w:pPr>
      <w:proofErr w:type="spellStart"/>
      <w:proofErr w:type="gramStart"/>
      <w:r w:rsidRPr="00F34BF5">
        <w:rPr>
          <w:rFonts w:eastAsia="Arial"/>
        </w:rPr>
        <w:t>ki</w:t>
      </w:r>
      <w:proofErr w:type="spellEnd"/>
      <w:proofErr w:type="gramEnd"/>
      <w:r w:rsidRPr="00F34BF5">
        <w:rPr>
          <w:rFonts w:eastAsia="Arial"/>
        </w:rPr>
        <w:t xml:space="preserve"> =   1.1111e+03</w:t>
      </w:r>
      <w:r>
        <w:rPr>
          <w:rFonts w:eastAsia="Arial"/>
        </w:rPr>
        <w:tab/>
      </w:r>
      <w:r>
        <w:rPr>
          <w:rFonts w:eastAsia="Arial"/>
        </w:rPr>
        <w:tab/>
        <w:t>/</w:t>
      </w:r>
      <w:r>
        <w:rPr>
          <w:rFonts w:eastAsia="Arial"/>
        </w:rPr>
        <w:tab/>
        <w:t>Ki*T0=</w:t>
      </w:r>
      <w:r w:rsidRPr="00F34BF5">
        <w:rPr>
          <w:rFonts w:eastAsia="Arial"/>
        </w:rPr>
        <w:t>0.2222</w:t>
      </w:r>
    </w:p>
    <w:p w:rsidR="003F2040" w:rsidRDefault="00F34BF5" w:rsidP="00F34BF5">
      <w:pPr>
        <w:rPr>
          <w:rFonts w:eastAsia="Arial"/>
        </w:rPr>
      </w:pPr>
      <w:proofErr w:type="spellStart"/>
      <w:proofErr w:type="gramStart"/>
      <w:r w:rsidRPr="00F34BF5">
        <w:rPr>
          <w:rFonts w:eastAsia="Arial"/>
        </w:rPr>
        <w:t>kd</w:t>
      </w:r>
      <w:proofErr w:type="spellEnd"/>
      <w:proofErr w:type="gramEnd"/>
      <w:r w:rsidRPr="00F34BF5">
        <w:rPr>
          <w:rFonts w:eastAsia="Arial"/>
        </w:rPr>
        <w:t xml:space="preserve"> =   1.8750e-04</w:t>
      </w:r>
      <w:r>
        <w:rPr>
          <w:rFonts w:eastAsia="Arial"/>
        </w:rPr>
        <w:tab/>
      </w:r>
      <w:r>
        <w:rPr>
          <w:rFonts w:eastAsia="Arial"/>
        </w:rPr>
        <w:tab/>
        <w:t>/</w:t>
      </w:r>
      <w:r>
        <w:rPr>
          <w:rFonts w:eastAsia="Arial"/>
        </w:rPr>
        <w:tab/>
      </w:r>
      <w:proofErr w:type="spellStart"/>
      <w:r>
        <w:rPr>
          <w:rFonts w:eastAsia="Arial"/>
        </w:rPr>
        <w:t>Kd</w:t>
      </w:r>
      <w:proofErr w:type="spellEnd"/>
      <w:r>
        <w:rPr>
          <w:rFonts w:eastAsia="Arial"/>
        </w:rPr>
        <w:t>/T0=</w:t>
      </w:r>
      <w:r w:rsidRPr="00F34BF5">
        <w:rPr>
          <w:rFonts w:eastAsia="Arial"/>
        </w:rPr>
        <w:t>0.9375</w:t>
      </w:r>
    </w:p>
    <w:p w:rsidR="00F34BF5" w:rsidRDefault="00F34BF5" w:rsidP="00F34BF5">
      <w:pPr>
        <w:rPr>
          <w:rFonts w:eastAsia="Arial"/>
        </w:rPr>
      </w:pPr>
      <w:proofErr w:type="spellStart"/>
      <w:r>
        <w:rPr>
          <w:rFonts w:eastAsia="Arial"/>
        </w:rPr>
        <w:t>Comparan</w:t>
      </w:r>
      <w:r w:rsidR="003732BA">
        <w:rPr>
          <w:rFonts w:eastAsia="Arial"/>
        </w:rPr>
        <w:t>dolos</w:t>
      </w:r>
      <w:proofErr w:type="spellEnd"/>
      <w:r w:rsidR="003732BA">
        <w:rPr>
          <w:rFonts w:eastAsia="Arial"/>
        </w:rPr>
        <w:t xml:space="preserve"> con los valores originales (</w:t>
      </w:r>
      <w:proofErr w:type="spellStart"/>
      <w:r w:rsidR="003732BA">
        <w:rPr>
          <w:rFonts w:eastAsia="Arial"/>
        </w:rPr>
        <w:t>Kp</w:t>
      </w:r>
      <w:proofErr w:type="spellEnd"/>
      <w:r w:rsidR="003732BA">
        <w:rPr>
          <w:rFonts w:eastAsia="Arial"/>
        </w:rPr>
        <w:t>=1.25, Ki=</w:t>
      </w:r>
      <w:proofErr w:type="gramStart"/>
      <w:r w:rsidR="003732BA">
        <w:rPr>
          <w:rFonts w:eastAsia="Arial"/>
        </w:rPr>
        <w:t>0.5 ,</w:t>
      </w:r>
      <w:proofErr w:type="spellStart"/>
      <w:r w:rsidR="003732BA">
        <w:rPr>
          <w:rFonts w:eastAsia="Arial"/>
        </w:rPr>
        <w:t>Kd</w:t>
      </w:r>
      <w:proofErr w:type="spellEnd"/>
      <w:proofErr w:type="gramEnd"/>
      <w:r w:rsidR="003732BA">
        <w:rPr>
          <w:rFonts w:eastAsia="Arial"/>
        </w:rPr>
        <w:t>=0.9375)</w:t>
      </w:r>
      <w:r>
        <w:rPr>
          <w:rFonts w:eastAsia="Arial"/>
        </w:rPr>
        <w:t>, se observa que</w:t>
      </w:r>
      <w:r w:rsidR="003732BA">
        <w:rPr>
          <w:rFonts w:eastAsia="Arial"/>
        </w:rPr>
        <w:t xml:space="preserve"> </w:t>
      </w:r>
      <w:proofErr w:type="spellStart"/>
      <w:r w:rsidR="003732BA">
        <w:rPr>
          <w:rFonts w:eastAsia="Arial"/>
        </w:rPr>
        <w:t>Kp</w:t>
      </w:r>
      <w:proofErr w:type="spellEnd"/>
      <w:r w:rsidR="003732BA">
        <w:rPr>
          <w:rFonts w:eastAsia="Arial"/>
        </w:rPr>
        <w:t xml:space="preserve"> y Ki disminuyeron considerablemente, no </w:t>
      </w:r>
      <w:proofErr w:type="spellStart"/>
      <w:r w:rsidR="003732BA">
        <w:rPr>
          <w:rFonts w:eastAsia="Arial"/>
        </w:rPr>
        <w:t>asi</w:t>
      </w:r>
      <w:proofErr w:type="spellEnd"/>
      <w:r w:rsidR="003732BA">
        <w:rPr>
          <w:rFonts w:eastAsia="Arial"/>
        </w:rPr>
        <w:t xml:space="preserve"> </w:t>
      </w:r>
      <w:proofErr w:type="spellStart"/>
      <w:r w:rsidR="003732BA">
        <w:rPr>
          <w:rFonts w:eastAsia="Arial"/>
        </w:rPr>
        <w:t>Kd</w:t>
      </w:r>
      <w:proofErr w:type="spellEnd"/>
      <w:r w:rsidR="003732BA">
        <w:rPr>
          <w:rFonts w:eastAsia="Arial"/>
        </w:rPr>
        <w:t xml:space="preserve">. Se repite el experimento anterior tomando ahora </w:t>
      </w:r>
      <w:r w:rsidR="003732BA">
        <w:rPr>
          <w:rFonts w:eastAsia="Arial"/>
        </w:rPr>
        <w:lastRenderedPageBreak/>
        <w:t xml:space="preserve">Tu=0.00035 t variando </w:t>
      </w:r>
      <w:proofErr w:type="spellStart"/>
      <w:r w:rsidR="003732BA">
        <w:rPr>
          <w:rFonts w:eastAsia="Arial"/>
        </w:rPr>
        <w:t>Tg</w:t>
      </w:r>
      <w:proofErr w:type="spellEnd"/>
      <w:r w:rsidR="003732BA">
        <w:rPr>
          <w:rFonts w:eastAsia="Arial"/>
        </w:rPr>
        <w:t>.</w:t>
      </w:r>
      <w:r>
        <w:rPr>
          <w:rFonts w:eastAsia="Arial"/>
        </w:rPr>
        <w:t xml:space="preserve"> </w:t>
      </w:r>
      <w:r w:rsidR="003732BA">
        <w:rPr>
          <w:rFonts w:eastAsia="Arial"/>
        </w:rPr>
        <w:t xml:space="preserve">Se utiliza el algoritmo anterior, cambiando solo los títulos de las </w:t>
      </w:r>
      <w:proofErr w:type="spellStart"/>
      <w:r w:rsidR="003732BA">
        <w:rPr>
          <w:rFonts w:eastAsia="Arial"/>
        </w:rPr>
        <w:t>graficas</w:t>
      </w:r>
      <w:proofErr w:type="spellEnd"/>
      <w:r w:rsidR="003732BA">
        <w:rPr>
          <w:rFonts w:eastAsia="Arial"/>
        </w:rPr>
        <w:t xml:space="preserve"> y variando </w:t>
      </w:r>
      <w:proofErr w:type="spellStart"/>
      <w:r w:rsidR="003732BA">
        <w:rPr>
          <w:rFonts w:eastAsia="Arial"/>
        </w:rPr>
        <w:t>Tg</w:t>
      </w:r>
      <w:proofErr w:type="spellEnd"/>
      <w:r w:rsidR="003732BA">
        <w:rPr>
          <w:rFonts w:eastAsia="Arial"/>
        </w:rPr>
        <w:t xml:space="preserve"> en vez de Tu. La salida obtenida es la siguiente:</w:t>
      </w:r>
    </w:p>
    <w:p w:rsidR="003732BA" w:rsidRDefault="00D7341D" w:rsidP="00F34BF5">
      <w:pPr>
        <w:rPr>
          <w:rFonts w:eastAsia="Arial"/>
        </w:rPr>
      </w:pPr>
      <w:r>
        <w:rPr>
          <w:rFonts w:eastAsia="Arial"/>
        </w:rPr>
        <w:pict>
          <v:shape id="_x0000_i1034" type="#_x0000_t75" style="width:455.4pt;height:451.2pt">
            <v:imagedata r:id="rId24" o:title="variandotg" cropleft="5932f" cropright="4707f"/>
          </v:shape>
        </w:pict>
      </w:r>
    </w:p>
    <w:p w:rsidR="003732BA" w:rsidRDefault="003732BA" w:rsidP="00F34BF5">
      <w:pPr>
        <w:rPr>
          <w:rFonts w:eastAsia="Arial"/>
        </w:rPr>
      </w:pPr>
      <w:r>
        <w:rPr>
          <w:rFonts w:eastAsia="Arial"/>
        </w:rPr>
        <w:t xml:space="preserve">Se observa que los mejores resultados se obtienen con un </w:t>
      </w:r>
      <w:proofErr w:type="spellStart"/>
      <w:r>
        <w:rPr>
          <w:rFonts w:eastAsia="Arial"/>
        </w:rPr>
        <w:t>Tg</w:t>
      </w:r>
      <w:proofErr w:type="spellEnd"/>
      <w:r>
        <w:rPr>
          <w:rFonts w:eastAsia="Arial"/>
        </w:rPr>
        <w:t xml:space="preserve"> de 0.0004. Con este valor de </w:t>
      </w:r>
      <w:proofErr w:type="spellStart"/>
      <w:r>
        <w:rPr>
          <w:rFonts w:eastAsia="Arial"/>
        </w:rPr>
        <w:t>Tg</w:t>
      </w:r>
      <w:proofErr w:type="spellEnd"/>
      <w:r>
        <w:rPr>
          <w:rFonts w:eastAsia="Arial"/>
        </w:rPr>
        <w:t>, los valores de las ganancias son los siguientes:</w:t>
      </w:r>
    </w:p>
    <w:p w:rsidR="003732BA" w:rsidRPr="003732BA" w:rsidRDefault="003732BA" w:rsidP="003732BA">
      <w:pPr>
        <w:rPr>
          <w:rFonts w:eastAsia="Arial"/>
        </w:rPr>
      </w:pPr>
      <w:proofErr w:type="spellStart"/>
      <w:proofErr w:type="gramStart"/>
      <w:r w:rsidRPr="003732BA">
        <w:rPr>
          <w:rFonts w:eastAsia="Arial"/>
        </w:rPr>
        <w:t>kp</w:t>
      </w:r>
      <w:proofErr w:type="spellEnd"/>
      <w:proofErr w:type="gramEnd"/>
      <w:r w:rsidRPr="003732BA">
        <w:rPr>
          <w:rFonts w:eastAsia="Arial"/>
        </w:rPr>
        <w:t xml:space="preserve"> =    0.5926</w:t>
      </w:r>
    </w:p>
    <w:p w:rsidR="003732BA" w:rsidRPr="003732BA" w:rsidRDefault="003732BA" w:rsidP="003732BA">
      <w:pPr>
        <w:rPr>
          <w:rFonts w:eastAsia="Arial"/>
        </w:rPr>
      </w:pPr>
      <w:proofErr w:type="spellStart"/>
      <w:proofErr w:type="gramStart"/>
      <w:r w:rsidRPr="003732BA">
        <w:rPr>
          <w:rFonts w:eastAsia="Arial"/>
        </w:rPr>
        <w:t>ki</w:t>
      </w:r>
      <w:proofErr w:type="spellEnd"/>
      <w:proofErr w:type="gramEnd"/>
      <w:r w:rsidRPr="003732BA">
        <w:rPr>
          <w:rFonts w:eastAsia="Arial"/>
        </w:rPr>
        <w:t xml:space="preserve"> =  740.7407</w:t>
      </w:r>
      <w:r>
        <w:rPr>
          <w:rFonts w:eastAsia="Arial"/>
        </w:rPr>
        <w:tab/>
      </w:r>
      <w:r>
        <w:rPr>
          <w:rFonts w:eastAsia="Arial"/>
        </w:rPr>
        <w:tab/>
      </w:r>
      <w:r>
        <w:rPr>
          <w:rFonts w:eastAsia="Arial"/>
        </w:rPr>
        <w:tab/>
        <w:t>/</w:t>
      </w:r>
      <w:r>
        <w:rPr>
          <w:rFonts w:eastAsia="Arial"/>
        </w:rPr>
        <w:tab/>
      </w:r>
      <w:proofErr w:type="spellStart"/>
      <w:r>
        <w:rPr>
          <w:rFonts w:eastAsia="Arial"/>
        </w:rPr>
        <w:t>ki</w:t>
      </w:r>
      <w:proofErr w:type="spellEnd"/>
      <w:r>
        <w:rPr>
          <w:rFonts w:eastAsia="Arial"/>
        </w:rPr>
        <w:t>*T0=</w:t>
      </w:r>
      <w:r w:rsidRPr="003732BA">
        <w:rPr>
          <w:rFonts w:eastAsia="Arial"/>
        </w:rPr>
        <w:t>0.1481</w:t>
      </w:r>
    </w:p>
    <w:p w:rsidR="003732BA" w:rsidRDefault="003732BA" w:rsidP="003732BA">
      <w:pPr>
        <w:rPr>
          <w:rFonts w:eastAsia="Arial"/>
        </w:rPr>
      </w:pPr>
      <w:proofErr w:type="spellStart"/>
      <w:proofErr w:type="gramStart"/>
      <w:r w:rsidRPr="003732BA">
        <w:rPr>
          <w:rFonts w:eastAsia="Arial"/>
        </w:rPr>
        <w:t>kd</w:t>
      </w:r>
      <w:proofErr w:type="spellEnd"/>
      <w:proofErr w:type="gramEnd"/>
      <w:r w:rsidRPr="003732BA">
        <w:rPr>
          <w:rFonts w:eastAsia="Arial"/>
        </w:rPr>
        <w:t xml:space="preserve"> =   1.2500e-04</w:t>
      </w:r>
      <w:r>
        <w:rPr>
          <w:rFonts w:eastAsia="Arial"/>
        </w:rPr>
        <w:tab/>
      </w:r>
      <w:r>
        <w:rPr>
          <w:rFonts w:eastAsia="Arial"/>
        </w:rPr>
        <w:tab/>
        <w:t>/</w:t>
      </w:r>
      <w:r>
        <w:rPr>
          <w:rFonts w:eastAsia="Arial"/>
        </w:rPr>
        <w:tab/>
      </w:r>
      <w:proofErr w:type="spellStart"/>
      <w:r w:rsidR="001D2D73">
        <w:rPr>
          <w:rFonts w:eastAsia="Arial"/>
        </w:rPr>
        <w:t>kd</w:t>
      </w:r>
      <w:proofErr w:type="spellEnd"/>
      <w:r w:rsidR="001D2D73">
        <w:rPr>
          <w:rFonts w:eastAsia="Arial"/>
        </w:rPr>
        <w:t>/T0=</w:t>
      </w:r>
      <w:r w:rsidR="001D2D73" w:rsidRPr="001D2D73">
        <w:rPr>
          <w:rFonts w:eastAsia="Arial"/>
        </w:rPr>
        <w:t>0.6250</w:t>
      </w:r>
    </w:p>
    <w:p w:rsidR="001D2D73" w:rsidRDefault="001D2D73" w:rsidP="003732BA">
      <w:pPr>
        <w:rPr>
          <w:rFonts w:eastAsia="Arial"/>
        </w:rPr>
      </w:pPr>
      <w:r>
        <w:rPr>
          <w:rFonts w:eastAsia="Arial"/>
        </w:rPr>
        <w:t>Graficando solo esta función, los resultados son los siguientes:</w:t>
      </w:r>
    </w:p>
    <w:p w:rsidR="001D2D73" w:rsidRDefault="00D7341D" w:rsidP="003732BA">
      <w:pPr>
        <w:rPr>
          <w:rFonts w:eastAsia="Arial"/>
        </w:rPr>
      </w:pPr>
      <w:r>
        <w:rPr>
          <w:rFonts w:eastAsia="Arial"/>
        </w:rPr>
        <w:lastRenderedPageBreak/>
        <w:pict>
          <v:shape id="_x0000_i1035" type="#_x0000_t75" style="width:455.4pt;height:435pt">
            <v:imagedata r:id="rId25" o:title="2final" cropleft="4167f" cropright="4427f"/>
          </v:shape>
        </w:pict>
      </w:r>
    </w:p>
    <w:p w:rsidR="001D2D73" w:rsidRDefault="001D2D73" w:rsidP="003732BA">
      <w:pPr>
        <w:rPr>
          <w:rFonts w:eastAsia="Arial"/>
        </w:rPr>
      </w:pPr>
      <w:r>
        <w:rPr>
          <w:rFonts w:eastAsia="Arial"/>
        </w:rPr>
        <w:t xml:space="preserve">Se observa que el tiempo de establecimiento es </w:t>
      </w:r>
      <w:r w:rsidR="006A4283">
        <w:rPr>
          <w:rFonts w:eastAsia="Arial"/>
        </w:rPr>
        <w:t>mucho más rápido que los anteriores</w:t>
      </w:r>
      <w:r>
        <w:rPr>
          <w:rFonts w:eastAsia="Arial"/>
        </w:rPr>
        <w:t xml:space="preserve">, no hay </w:t>
      </w:r>
      <w:proofErr w:type="spellStart"/>
      <w:r>
        <w:rPr>
          <w:rFonts w:eastAsia="Arial"/>
        </w:rPr>
        <w:t>sobreimpulsos</w:t>
      </w:r>
      <w:proofErr w:type="spellEnd"/>
      <w:r>
        <w:rPr>
          <w:rFonts w:eastAsia="Arial"/>
        </w:rPr>
        <w:t xml:space="preserve"> y la acción de control toma valores muy acotados.</w:t>
      </w:r>
    </w:p>
    <w:p w:rsidR="001D2D73" w:rsidRDefault="001D2D73" w:rsidP="003732BA">
      <w:pPr>
        <w:rPr>
          <w:rFonts w:eastAsia="Arial"/>
        </w:rPr>
      </w:pPr>
    </w:p>
    <w:p w:rsidR="003F2040" w:rsidRDefault="003F2040" w:rsidP="003F2040">
      <w:pPr>
        <w:pStyle w:val="Ttulo1"/>
        <w:rPr>
          <w:rFonts w:eastAsia="Arial"/>
        </w:rPr>
      </w:pPr>
      <w:r w:rsidRPr="003F2040">
        <w:t>MOTOR DE DC DEL TP2. PID convencional vs PID modificado.</w:t>
      </w:r>
    </w:p>
    <w:p w:rsidR="008E7586" w:rsidRPr="008C5E4A" w:rsidRDefault="008E7586" w:rsidP="008E7586">
      <w:pPr>
        <w:rPr>
          <w:sz w:val="22"/>
        </w:rPr>
      </w:pPr>
      <w:r w:rsidRPr="008C5E4A">
        <w:rPr>
          <w:sz w:val="22"/>
        </w:rPr>
        <w:t xml:space="preserve">Modelo de un motor de corriente </w:t>
      </w:r>
      <w:proofErr w:type="gramStart"/>
      <w:r w:rsidRPr="008C5E4A">
        <w:rPr>
          <w:sz w:val="22"/>
        </w:rPr>
        <w:t>continua</w:t>
      </w:r>
      <w:proofErr w:type="gramEnd"/>
      <w:r w:rsidRPr="008C5E4A">
        <w:rPr>
          <w:sz w:val="22"/>
        </w:rPr>
        <w:t xml:space="preserve"> expresado en las </w:t>
      </w:r>
      <w:proofErr w:type="spellStart"/>
      <w:r w:rsidRPr="008C5E4A">
        <w:rPr>
          <w:sz w:val="22"/>
        </w:rPr>
        <w:t>Ecs</w:t>
      </w:r>
      <w:proofErr w:type="spellEnd"/>
      <w:r w:rsidRPr="008C5E4A">
        <w:rPr>
          <w:sz w:val="22"/>
        </w:rPr>
        <w:t>. (3), (4), (5) y (6) y esquematizado en el diagrama de bloques presentado en la Fig. (3)</w:t>
      </w:r>
    </w:p>
    <w:p w:rsidR="008E7586" w:rsidRDefault="008E7586" w:rsidP="008E7586">
      <w:r>
        <w:rPr>
          <w:noProof/>
          <w:lang w:eastAsia="es-AR"/>
        </w:rPr>
        <w:lastRenderedPageBreak/>
        <w:drawing>
          <wp:inline distT="0" distB="0" distL="0" distR="0" wp14:anchorId="1C543F4F" wp14:editId="670D7E2E">
            <wp:extent cx="5612130" cy="19151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86" w:rsidRDefault="008E7586" w:rsidP="008E7586">
      <w:r>
        <w:rPr>
          <w:noProof/>
          <w:lang w:eastAsia="es-AR"/>
        </w:rPr>
        <w:drawing>
          <wp:inline distT="0" distB="0" distL="0" distR="0" wp14:anchorId="0BAEABAB" wp14:editId="46FC6363">
            <wp:extent cx="5612130" cy="16865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86" w:rsidRDefault="008E7586" w:rsidP="008E7586"/>
    <w:p w:rsidR="008E7586" w:rsidRPr="00E85775" w:rsidRDefault="005733D3" w:rsidP="008E758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:rsidR="008E7586" w:rsidRPr="00E85775" w:rsidRDefault="005733D3" w:rsidP="008E758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</m:oMath>
      </m:oMathPara>
    </w:p>
    <w:p w:rsidR="008E7586" w:rsidRPr="00E85775" w:rsidRDefault="008E7586" w:rsidP="008E7586">
      <m:oMathPara>
        <m:oMathParaPr>
          <m:jc m:val="left"/>
        </m:oMathParaPr>
        <m:oMath>
          <m:r>
            <w:rPr>
              <w:rFonts w:ascii="Cambria Math" w:hAnsi="Cambria Math"/>
            </w:rPr>
            <m:t>R=8Ω</m:t>
          </m:r>
        </m:oMath>
      </m:oMathPara>
    </w:p>
    <w:p w:rsidR="008E7586" w:rsidRPr="00E85775" w:rsidRDefault="008E7586" w:rsidP="008E7586">
      <m:oMathPara>
        <m:oMathParaPr>
          <m:jc m:val="left"/>
        </m:oMathParaPr>
        <m:oMath>
          <m:r>
            <w:rPr>
              <w:rFonts w:ascii="Cambria Math" w:hAnsi="Cambria Math"/>
            </w:rPr>
            <m:t>L=0.08Hy</m:t>
          </m:r>
        </m:oMath>
      </m:oMathPara>
    </w:p>
    <w:p w:rsidR="008E7586" w:rsidRPr="00E85775" w:rsidRDefault="005733D3" w:rsidP="008E758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em</m:t>
              </m:r>
            </m:sub>
          </m:sSub>
          <m:r>
            <w:rPr>
              <w:rFonts w:ascii="Cambria Math" w:hAnsi="Cambria Math"/>
            </w:rPr>
            <m:t>=0.67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Nt m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</m:e>
          </m:d>
          <m:r>
            <w:rPr>
              <w:rFonts w:ascii="Cambria Math" w:hAnsi="Cambria Math"/>
            </w:rPr>
            <m:t>=0.67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 s</m:t>
              </m:r>
            </m:e>
          </m:d>
        </m:oMath>
      </m:oMathPara>
    </w:p>
    <w:p w:rsidR="008E7586" w:rsidRPr="00E85775" w:rsidRDefault="008E7586" w:rsidP="008E7586">
      <m:oMathPara>
        <m:oMathParaPr>
          <m:jc m:val="left"/>
        </m:oMathParaPr>
        <m:oMath>
          <m:r>
            <w:rPr>
              <w:rFonts w:ascii="Cambria Math" w:hAnsi="Cambria Math"/>
            </w:rPr>
            <m:t>f=1.86x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[Nt m s]</m:t>
          </m:r>
        </m:oMath>
      </m:oMathPara>
    </w:p>
    <w:p w:rsidR="008E7586" w:rsidRPr="00E85775" w:rsidRDefault="008E7586" w:rsidP="008E7586">
      <m:oMathPara>
        <m:oMathParaPr>
          <m:jc m:val="left"/>
        </m:oMathParaPr>
        <m:oMath>
          <m:r>
            <w:rPr>
              <w:rFonts w:ascii="Cambria Math" w:hAnsi="Cambria Math"/>
            </w:rPr>
            <m:t>J=2.22x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[Nt m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:rsidR="003F2040" w:rsidRPr="008C5E4A" w:rsidRDefault="008E7586" w:rsidP="003F2040">
      <w:pPr>
        <w:rPr>
          <w:sz w:val="22"/>
        </w:rPr>
      </w:pPr>
      <w:r w:rsidRPr="008C5E4A">
        <w:rPr>
          <w:sz w:val="22"/>
        </w:rPr>
        <w:t xml:space="preserve">La alimentación del motor es una tensión continua de 100 V, la carga mecánica es un par antagónico de 1 </w:t>
      </w:r>
      <w:proofErr w:type="spellStart"/>
      <w:r w:rsidRPr="008C5E4A">
        <w:rPr>
          <w:sz w:val="22"/>
        </w:rPr>
        <w:t>Nt</w:t>
      </w:r>
      <w:proofErr w:type="spellEnd"/>
      <w:r w:rsidRPr="008C5E4A">
        <w:rPr>
          <w:sz w:val="22"/>
        </w:rPr>
        <w:t xml:space="preserve"> aplicada a los 0.15 s del arranque. </w:t>
      </w:r>
    </w:p>
    <w:p w:rsidR="003F2040" w:rsidRDefault="003F2040" w:rsidP="003F2040">
      <w:pPr>
        <w:pStyle w:val="Ttulo2"/>
      </w:pPr>
      <w:r w:rsidRPr="003F2040">
        <w:t>Determine el período de muestreo y justifique la elección del mismo.</w:t>
      </w:r>
    </w:p>
    <w:p w:rsidR="007D49B9" w:rsidRDefault="007D49B9" w:rsidP="007D49B9">
      <w:pPr>
        <w:rPr>
          <w:rFonts w:eastAsia="Arial"/>
        </w:rPr>
      </w:pPr>
      <w:r>
        <w:rPr>
          <w:rFonts w:eastAsia="Arial"/>
        </w:rPr>
        <w:t>Se cargan las constantes en matlab y se genera la función de transferencia:</w:t>
      </w:r>
    </w:p>
    <w:p w:rsidR="007D49B9" w:rsidRPr="007D49B9" w:rsidRDefault="007D49B9" w:rsidP="007D49B9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7D49B9">
        <w:rPr>
          <w:rFonts w:ascii="Courier New" w:eastAsia="SimSun" w:hAnsi="Courier New" w:cs="Courier New"/>
          <w:color w:val="228B22"/>
          <w:szCs w:val="30"/>
          <w:lang w:eastAsia="es-ES"/>
        </w:rPr>
        <w:t>%% punto 3</w:t>
      </w:r>
    </w:p>
    <w:p w:rsidR="007D49B9" w:rsidRPr="007D49B9" w:rsidRDefault="007D49B9" w:rsidP="007D49B9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R=8;L=.08;Te=L/</w:t>
      </w:r>
      <w:proofErr w:type="spellStart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R;Kem</w:t>
      </w:r>
      <w:proofErr w:type="spell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=0.67;</w:t>
      </w:r>
    </w:p>
    <w:p w:rsidR="007D49B9" w:rsidRPr="007D49B9" w:rsidRDefault="007D49B9" w:rsidP="007D49B9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J=2.22*10^-3;f=1.86*10^-3;Tm=J/f;</w:t>
      </w:r>
    </w:p>
    <w:p w:rsidR="007D49B9" w:rsidRPr="007D49B9" w:rsidRDefault="007D49B9" w:rsidP="007D49B9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Va=100</w:t>
      </w:r>
      <w:proofErr w:type="gramStart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;Tcarga</w:t>
      </w:r>
      <w:proofErr w:type="gram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=0.15;</w:t>
      </w:r>
    </w:p>
    <w:p w:rsidR="007D49B9" w:rsidRPr="007D49B9" w:rsidRDefault="007D49B9" w:rsidP="007D49B9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G1=</w:t>
      </w:r>
      <w:proofErr w:type="spellStart"/>
      <w:proofErr w:type="gramStart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tf</w:t>
      </w:r>
      <w:proofErr w:type="spell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1/R,[Te 1]);</w:t>
      </w:r>
    </w:p>
    <w:p w:rsidR="007D49B9" w:rsidRPr="007D49B9" w:rsidRDefault="007D49B9" w:rsidP="007D49B9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G2=</w:t>
      </w:r>
      <w:proofErr w:type="spellStart"/>
      <w:proofErr w:type="gramStart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tf</w:t>
      </w:r>
      <w:proofErr w:type="spell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1/f,[Tm 1]);</w:t>
      </w:r>
    </w:p>
    <w:p w:rsidR="007D49B9" w:rsidRPr="007D49B9" w:rsidRDefault="007D49B9" w:rsidP="007D49B9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H=</w:t>
      </w:r>
      <w:proofErr w:type="spellStart"/>
      <w:proofErr w:type="gramStart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feedback</w:t>
      </w:r>
      <w:proofErr w:type="spell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G1*G2*</w:t>
      </w:r>
      <w:proofErr w:type="spellStart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Kem,Kem</w:t>
      </w:r>
      <w:proofErr w:type="spell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)</w:t>
      </w:r>
    </w:p>
    <w:p w:rsidR="007D49B9" w:rsidRPr="007D49B9" w:rsidRDefault="007D49B9" w:rsidP="007D49B9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[</w:t>
      </w:r>
      <w:proofErr w:type="spellStart"/>
      <w:proofErr w:type="gramStart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n,</w:t>
      </w:r>
      <w:proofErr w:type="gram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d</w:t>
      </w:r>
      <w:proofErr w:type="spell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]=</w:t>
      </w:r>
      <w:proofErr w:type="spellStart"/>
      <w:proofErr w:type="gramStart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tfdata</w:t>
      </w:r>
      <w:proofErr w:type="spell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proofErr w:type="gram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H,</w:t>
      </w:r>
      <w:r w:rsidRPr="007D49B9">
        <w:rPr>
          <w:rFonts w:ascii="Courier New" w:eastAsia="SimSun" w:hAnsi="Courier New" w:cs="Courier New"/>
          <w:color w:val="A020F0"/>
          <w:szCs w:val="30"/>
          <w:lang w:eastAsia="es-ES"/>
        </w:rPr>
        <w:t>'v</w:t>
      </w:r>
      <w:proofErr w:type="spellEnd"/>
      <w:r w:rsidRPr="007D49B9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7D49B9" w:rsidRPr="007D49B9" w:rsidRDefault="007D49B9" w:rsidP="007D49B9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p=</w:t>
      </w:r>
      <w:proofErr w:type="gramStart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pole(</w:t>
      </w:r>
      <w:proofErr w:type="gramEnd"/>
      <w:r w:rsidRPr="007D49B9">
        <w:rPr>
          <w:rFonts w:ascii="Courier New" w:eastAsia="SimSun" w:hAnsi="Courier New" w:cs="Courier New"/>
          <w:color w:val="000000"/>
          <w:szCs w:val="30"/>
          <w:lang w:eastAsia="es-ES"/>
        </w:rPr>
        <w:t>H)</w:t>
      </w:r>
    </w:p>
    <w:p w:rsidR="007D49B9" w:rsidRPr="007D49B9" w:rsidRDefault="007D49B9" w:rsidP="007D49B9">
      <w:pPr>
        <w:rPr>
          <w:rFonts w:eastAsia="Arial"/>
        </w:rPr>
      </w:pPr>
    </w:p>
    <w:p w:rsidR="003F2040" w:rsidRPr="008C5E4A" w:rsidRDefault="00A01D70" w:rsidP="003F2040">
      <w:pPr>
        <w:rPr>
          <w:sz w:val="22"/>
        </w:rPr>
      </w:pPr>
      <w:r w:rsidRPr="008C5E4A">
        <w:rPr>
          <w:sz w:val="22"/>
        </w:rPr>
        <w:t>La función de transferencia del motor para la entrada de referencia es la siguiente:</w:t>
      </w:r>
    </w:p>
    <w:tbl>
      <w:tblPr>
        <w:tblW w:w="5000" w:type="pct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7257"/>
        <w:gridCol w:w="907"/>
      </w:tblGrid>
      <w:tr w:rsidR="007D49B9" w:rsidRPr="008C5E4A" w:rsidTr="00301849">
        <w:tc>
          <w:tcPr>
            <w:tcW w:w="500" w:type="pct"/>
          </w:tcPr>
          <w:p w:rsidR="007D49B9" w:rsidRPr="008C5E4A" w:rsidRDefault="007D49B9" w:rsidP="00301849">
            <w:pPr>
              <w:rPr>
                <w:rFonts w:cs="Arial"/>
                <w:sz w:val="22"/>
              </w:rPr>
            </w:pPr>
          </w:p>
        </w:tc>
        <w:tc>
          <w:tcPr>
            <w:tcW w:w="4000" w:type="pct"/>
            <w:vAlign w:val="center"/>
          </w:tcPr>
          <w:p w:rsidR="007D49B9" w:rsidRPr="008C5E4A" w:rsidRDefault="007D49B9" w:rsidP="007D49B9">
            <w:pPr>
              <w:jc w:val="center"/>
              <w:rPr>
                <w:rFonts w:ascii="Cambria Math" w:hAnsi="Cambria Math" w:cs="Arial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Arial"/>
                    <w:sz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</w:rPr>
                      <m:t>45.03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</w:rPr>
                      <m:t xml:space="preserve">0.01194 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2"/>
                      </w:rPr>
                      <m:t>+ 1.204 s + 31.17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D49B9" w:rsidRPr="008C5E4A" w:rsidRDefault="007D49B9" w:rsidP="00301849">
            <w:pPr>
              <w:jc w:val="right"/>
              <w:rPr>
                <w:rFonts w:cs="Arial"/>
                <w:sz w:val="22"/>
              </w:rPr>
            </w:pPr>
            <w:r w:rsidRPr="008C5E4A">
              <w:rPr>
                <w:rFonts w:cs="Arial"/>
                <w:sz w:val="22"/>
              </w:rPr>
              <w:t>(</w:t>
            </w:r>
            <w:r w:rsidRPr="008C5E4A">
              <w:rPr>
                <w:sz w:val="22"/>
              </w:rPr>
              <w:fldChar w:fldCharType="begin"/>
            </w:r>
            <w:r w:rsidRPr="008C5E4A">
              <w:rPr>
                <w:sz w:val="22"/>
              </w:rPr>
              <w:instrText xml:space="preserve"> SEQ Tabla \* ARABIC </w:instrText>
            </w:r>
            <w:r w:rsidRPr="008C5E4A">
              <w:rPr>
                <w:sz w:val="22"/>
              </w:rPr>
              <w:fldChar w:fldCharType="separate"/>
            </w:r>
            <w:r w:rsidR="00FF73CB" w:rsidRPr="008C5E4A">
              <w:rPr>
                <w:noProof/>
                <w:sz w:val="22"/>
              </w:rPr>
              <w:t>9</w:t>
            </w:r>
            <w:r w:rsidRPr="008C5E4A">
              <w:rPr>
                <w:sz w:val="22"/>
              </w:rPr>
              <w:fldChar w:fldCharType="end"/>
            </w:r>
            <w:r w:rsidRPr="008C5E4A">
              <w:rPr>
                <w:sz w:val="22"/>
              </w:rPr>
              <w:t>)</w:t>
            </w:r>
          </w:p>
        </w:tc>
      </w:tr>
    </w:tbl>
    <w:p w:rsidR="00A01D70" w:rsidRPr="008C5E4A" w:rsidRDefault="007D49B9" w:rsidP="003F2040">
      <w:pPr>
        <w:rPr>
          <w:sz w:val="22"/>
        </w:rPr>
      </w:pPr>
      <w:r w:rsidRPr="008C5E4A">
        <w:rPr>
          <w:sz w:val="22"/>
        </w:rPr>
        <w:t>Y sus polos están ubicados en:</w:t>
      </w:r>
    </w:p>
    <w:p w:rsidR="007D49B9" w:rsidRPr="008C5E4A" w:rsidRDefault="007D49B9" w:rsidP="007D49B9">
      <w:pPr>
        <w:rPr>
          <w:sz w:val="22"/>
        </w:rPr>
      </w:pPr>
      <w:r w:rsidRPr="008C5E4A">
        <w:rPr>
          <w:sz w:val="22"/>
        </w:rPr>
        <w:t>p=</w:t>
      </w:r>
    </w:p>
    <w:p w:rsidR="007D49B9" w:rsidRPr="008C5E4A" w:rsidRDefault="007D49B9" w:rsidP="007D49B9">
      <w:pPr>
        <w:rPr>
          <w:sz w:val="22"/>
        </w:rPr>
      </w:pPr>
      <w:r w:rsidRPr="008C5E4A">
        <w:rPr>
          <w:sz w:val="22"/>
        </w:rPr>
        <w:t>-50.4189 + 8.3251i</w:t>
      </w:r>
    </w:p>
    <w:p w:rsidR="007D49B9" w:rsidRPr="008C5E4A" w:rsidRDefault="007D49B9" w:rsidP="007D49B9">
      <w:pPr>
        <w:rPr>
          <w:sz w:val="22"/>
        </w:rPr>
      </w:pPr>
      <w:r w:rsidRPr="008C5E4A">
        <w:rPr>
          <w:sz w:val="22"/>
        </w:rPr>
        <w:t>-50.4189 - 8.3251i</w:t>
      </w:r>
    </w:p>
    <w:p w:rsidR="007D49B9" w:rsidRPr="008C5E4A" w:rsidRDefault="007D49B9" w:rsidP="007D49B9">
      <w:pPr>
        <w:rPr>
          <w:sz w:val="22"/>
        </w:rPr>
      </w:pPr>
      <w:r w:rsidRPr="008C5E4A">
        <w:rPr>
          <w:sz w:val="22"/>
        </w:rPr>
        <w:t>Por lo tanto, su constante temporal es 1/50=20ms. Se selecciona un periodo de muestreo 5 veces menor, por lo tanto T0=4ms.</w:t>
      </w:r>
    </w:p>
    <w:p w:rsidR="003F2040" w:rsidRDefault="003F2040" w:rsidP="003F2040">
      <w:pPr>
        <w:pStyle w:val="Ttulo2"/>
      </w:pPr>
      <w:r w:rsidRPr="003F2040">
        <w:t xml:space="preserve">Emplee </w:t>
      </w:r>
      <w:proofErr w:type="spellStart"/>
      <w:r w:rsidRPr="003F2040">
        <w:t>Ziegler-Nichols</w:t>
      </w:r>
      <w:proofErr w:type="spellEnd"/>
      <w:r w:rsidRPr="003F2040">
        <w:t xml:space="preserve"> de lazo cerrado para ajustar el PID convencional y </w:t>
      </w:r>
      <w:proofErr w:type="spellStart"/>
      <w:r w:rsidRPr="003F2040">
        <w:t>Takahashi</w:t>
      </w:r>
      <w:proofErr w:type="spellEnd"/>
      <w:r w:rsidRPr="003F2040">
        <w:t xml:space="preserve"> para el</w:t>
      </w:r>
      <w:r>
        <w:t xml:space="preserve"> </w:t>
      </w:r>
      <w:r w:rsidRPr="003F2040">
        <w:t>modificado. Muestre los resultados. Ajuste por prueba y error a la mejor respuesta posible para</w:t>
      </w:r>
      <w:r>
        <w:t xml:space="preserve"> </w:t>
      </w:r>
      <w:r w:rsidRPr="003F2040">
        <w:t>cada uno.</w:t>
      </w:r>
    </w:p>
    <w:p w:rsidR="009C4676" w:rsidRDefault="00D7341D" w:rsidP="009C4676">
      <w:pPr>
        <w:rPr>
          <w:rFonts w:eastAsia="Arial"/>
        </w:rPr>
      </w:pPr>
      <w:r>
        <w:rPr>
          <w:rFonts w:eastAsia="Arial"/>
        </w:rPr>
        <w:t>Se comienza simulando la planta en tiempo continuo, y aumentándole la ganancia intentando dejarlo en una estabilidad marginal: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228B22"/>
          <w:szCs w:val="30"/>
          <w:lang w:eastAsia="es-ES"/>
        </w:rPr>
        <w:t>%% punto 3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R=8;H=.08;Te=H/</w:t>
      </w:r>
      <w:proofErr w:type="spell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R;Kem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=0.67;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J=2.22*10^-3;f=1.86*10^-3;Tm=J/f;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Va=100</w:t>
      </w:r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;Tcarga</w:t>
      </w:r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=0.15;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G1=</w:t>
      </w:r>
      <w:proofErr w:type="spellStart"/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tf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1/R,[Te 1]);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G2=</w:t>
      </w:r>
      <w:proofErr w:type="spellStart"/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tf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1/f,[Tm 1]);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L=</w:t>
      </w:r>
      <w:proofErr w:type="spellStart"/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feedback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G1*G2*</w:t>
      </w:r>
      <w:proofErr w:type="spell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Kem,Kem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)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[</w:t>
      </w:r>
      <w:proofErr w:type="spellStart"/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n,</w:t>
      </w:r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d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]=</w:t>
      </w:r>
      <w:proofErr w:type="spellStart"/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tfdata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L,</w:t>
      </w:r>
      <w:r w:rsidRPr="00D7341D">
        <w:rPr>
          <w:rFonts w:ascii="Courier New" w:eastAsia="SimSun" w:hAnsi="Courier New" w:cs="Courier New"/>
          <w:color w:val="A020F0"/>
          <w:szCs w:val="30"/>
          <w:lang w:eastAsia="es-ES"/>
        </w:rPr>
        <w:t>'v</w:t>
      </w:r>
      <w:proofErr w:type="spellEnd"/>
      <w:r w:rsidRPr="00D7341D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p=</w:t>
      </w:r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pole(</w:t>
      </w:r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L)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figure</w:t>
      </w:r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hold</w:t>
      </w:r>
      <w:proofErr w:type="spellEnd"/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Pr="00D7341D">
        <w:rPr>
          <w:rFonts w:ascii="Courier New" w:eastAsia="SimSun" w:hAnsi="Courier New" w:cs="Courier New"/>
          <w:color w:val="A020F0"/>
          <w:szCs w:val="30"/>
          <w:lang w:eastAsia="es-ES"/>
        </w:rPr>
        <w:t>on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D7341D">
        <w:rPr>
          <w:rFonts w:ascii="Courier New" w:eastAsia="SimSun" w:hAnsi="Courier New" w:cs="Courier New"/>
          <w:color w:val="0000FF"/>
          <w:szCs w:val="30"/>
          <w:lang w:eastAsia="es-ES"/>
        </w:rPr>
        <w:t>for</w:t>
      </w:r>
      <w:proofErr w:type="spellEnd"/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i=1:5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 w:firstLine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Kp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=20*i;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 w:firstLine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H=</w:t>
      </w:r>
      <w:proofErr w:type="spellStart"/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feedback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Kp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*L,1);</w:t>
      </w:r>
    </w:p>
    <w:p w:rsidR="00D7341D" w:rsidRPr="00D7341D" w:rsidRDefault="00D7341D" w:rsidP="00D7341D">
      <w:pPr>
        <w:autoSpaceDE w:val="0"/>
        <w:autoSpaceDN w:val="0"/>
        <w:adjustRightInd w:val="0"/>
        <w:spacing w:after="0"/>
        <w:ind w:left="708" w:firstLine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step</w:t>
      </w:r>
      <w:proofErr w:type="spell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D7341D">
        <w:rPr>
          <w:rFonts w:ascii="Courier New" w:eastAsia="SimSun" w:hAnsi="Courier New" w:cs="Courier New"/>
          <w:color w:val="000000"/>
          <w:szCs w:val="30"/>
          <w:lang w:eastAsia="es-ES"/>
        </w:rPr>
        <w:t>H,0.04);</w:t>
      </w:r>
    </w:p>
    <w:p w:rsidR="00D7341D" w:rsidRDefault="00D7341D" w:rsidP="00D7341D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color w:val="0000FF"/>
          <w:szCs w:val="30"/>
          <w:lang w:eastAsia="es-ES"/>
        </w:rPr>
      </w:pPr>
      <w:proofErr w:type="spellStart"/>
      <w:proofErr w:type="gramStart"/>
      <w:r w:rsidRPr="00D7341D">
        <w:rPr>
          <w:rFonts w:ascii="Courier New" w:eastAsia="SimSun" w:hAnsi="Courier New" w:cs="Courier New"/>
          <w:color w:val="0000FF"/>
          <w:szCs w:val="30"/>
          <w:lang w:eastAsia="es-ES"/>
        </w:rPr>
        <w:t>end</w:t>
      </w:r>
      <w:proofErr w:type="spellEnd"/>
      <w:proofErr w:type="gramEnd"/>
    </w:p>
    <w:p w:rsidR="009C4676" w:rsidRPr="009C4676" w:rsidRDefault="009C4676" w:rsidP="009C4676">
      <w:pPr>
        <w:rPr>
          <w:rFonts w:eastAsia="Arial"/>
        </w:rPr>
      </w:pPr>
    </w:p>
    <w:p w:rsidR="00D7341D" w:rsidRDefault="00D7341D" w:rsidP="003F2040">
      <w:pPr>
        <w:rPr>
          <w:rFonts w:eastAsia="Arial"/>
        </w:rPr>
      </w:pPr>
      <w:r>
        <w:rPr>
          <w:rFonts w:eastAsia="Arial"/>
        </w:rPr>
        <w:t>Se observa que aunque se aumente la ganancia, las oscilaciones tienen una envolvente exponencial que las va atenuando.</w:t>
      </w:r>
    </w:p>
    <w:p w:rsidR="00D7341D" w:rsidRDefault="00D7341D" w:rsidP="003F2040">
      <w:pPr>
        <w:rPr>
          <w:rFonts w:eastAsia="Arial"/>
        </w:rPr>
      </w:pPr>
      <w:r>
        <w:rPr>
          <w:rFonts w:eastAsia="Arial"/>
        </w:rPr>
        <w:t xml:space="preserve"> </w:t>
      </w:r>
    </w:p>
    <w:p w:rsidR="003F2040" w:rsidRDefault="00D7341D" w:rsidP="003F2040">
      <w:pPr>
        <w:rPr>
          <w:rFonts w:eastAsia="Arial"/>
        </w:rPr>
      </w:pPr>
      <w:r>
        <w:rPr>
          <w:rFonts w:eastAsia="Arial"/>
        </w:rPr>
        <w:lastRenderedPageBreak/>
        <w:pict>
          <v:shape id="_x0000_i1037" type="#_x0000_t75" style="width:453.6pt;height:340.2pt">
            <v:imagedata r:id="rId28" o:title="untitlesd"/>
          </v:shape>
        </w:pict>
      </w:r>
      <w:r w:rsidRPr="00D7341D">
        <w:rPr>
          <w:rFonts w:eastAsia="Arial"/>
        </w:rPr>
        <w:t xml:space="preserve"> </w:t>
      </w:r>
      <w:r>
        <w:rPr>
          <w:rFonts w:eastAsia="Arial"/>
        </w:rPr>
        <w:t>Se elige</w:t>
      </w:r>
      <w:r>
        <w:rPr>
          <w:rFonts w:eastAsia="Arial"/>
        </w:rPr>
        <w:t xml:space="preserve"> un K=100 para medir las oscilaciones:</w:t>
      </w:r>
    </w:p>
    <w:p w:rsidR="00D7341D" w:rsidRPr="003F2040" w:rsidRDefault="00D7341D" w:rsidP="00D7341D">
      <w:pPr>
        <w:jc w:val="center"/>
        <w:rPr>
          <w:rFonts w:eastAsia="Arial"/>
        </w:rPr>
      </w:pPr>
      <w:r>
        <w:rPr>
          <w:rFonts w:eastAsia="Arial"/>
        </w:rPr>
        <w:pict>
          <v:shape id="_x0000_i1038" type="#_x0000_t75" style="width:393.6pt;height:327pt">
            <v:imagedata r:id="rId29" o:title="untitled"/>
          </v:shape>
        </w:pict>
      </w:r>
    </w:p>
    <w:p w:rsidR="003F2040" w:rsidRDefault="003F2040" w:rsidP="003F2040">
      <w:pPr>
        <w:pStyle w:val="Ttulo2"/>
        <w:rPr>
          <w:rFonts w:eastAsia="Arial"/>
        </w:rPr>
      </w:pPr>
      <w:r w:rsidRPr="003F2040">
        <w:lastRenderedPageBreak/>
        <w:t>Presente una comparación entre ambos.</w:t>
      </w:r>
    </w:p>
    <w:p w:rsidR="003F2040" w:rsidRDefault="003F2040" w:rsidP="003F2040"/>
    <w:p w:rsidR="003F2040" w:rsidRDefault="003F2040" w:rsidP="003F2040">
      <w:pPr>
        <w:rPr>
          <w:rFonts w:eastAsia="Arial"/>
        </w:rPr>
      </w:pPr>
    </w:p>
    <w:p w:rsidR="003F2040" w:rsidRDefault="003F2040" w:rsidP="003F2040">
      <w:pPr>
        <w:rPr>
          <w:rFonts w:eastAsia="Arial"/>
        </w:rPr>
      </w:pPr>
    </w:p>
    <w:p w:rsidR="003F2040" w:rsidRDefault="003F2040" w:rsidP="003F2040">
      <w:pPr>
        <w:pStyle w:val="Ttulo1"/>
      </w:pPr>
      <w:r w:rsidRPr="003F2040">
        <w:t>INDICE DE DESEMPEÑO.</w:t>
      </w:r>
      <w:r>
        <w:t xml:space="preserve"> </w:t>
      </w:r>
    </w:p>
    <w:p w:rsidR="003F2040" w:rsidRPr="008C5E4A" w:rsidRDefault="003F2040" w:rsidP="003F2040">
      <w:pPr>
        <w:rPr>
          <w:rFonts w:eastAsia="Arial"/>
          <w:sz w:val="22"/>
        </w:rPr>
      </w:pPr>
      <w:r w:rsidRPr="008C5E4A">
        <w:rPr>
          <w:rFonts w:eastAsia="Arial"/>
          <w:sz w:val="22"/>
        </w:rPr>
        <w:t xml:space="preserve">Para alguno de los controladores PID ajustados, programa un algoritmo recursivo para encontrar los valores de las constantes tales que minimicen algún índice propuesto por ustedes </w:t>
      </w:r>
      <w:r w:rsidRPr="008C5E4A">
        <w:rPr>
          <w:rFonts w:ascii="Cambria Math" w:eastAsia="Arial" w:hAnsi="Cambria Math" w:cs="Cambria Math"/>
          <w:sz w:val="22"/>
        </w:rPr>
        <w:t>𝐽</w:t>
      </w:r>
      <w:r w:rsidRPr="008C5E4A">
        <w:rPr>
          <w:rFonts w:eastAsia="Arial"/>
          <w:sz w:val="22"/>
        </w:rPr>
        <w:t xml:space="preserve">, el cual debe depender al menos del error cuadrático medio. Tomen una variación de 20% para cada uno de los valores ajustados y presenten gráficas de: </w:t>
      </w:r>
    </w:p>
    <w:p w:rsidR="003F2040" w:rsidRDefault="003F2040" w:rsidP="003F2040">
      <w:pPr>
        <w:pStyle w:val="Ttulo2"/>
      </w:pPr>
      <w:r w:rsidRPr="003F2040">
        <w:t>Código .m del algoritmo programado.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clc;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close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all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%% punto 4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n=1</w:t>
      </w:r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;d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=[1 3 2];          </w:t>
      </w: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%se cargan los valores de </w:t>
      </w:r>
      <w:proofErr w:type="spellStart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num</w:t>
      </w:r>
      <w:proofErr w:type="spellEnd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y </w:t>
      </w:r>
      <w:proofErr w:type="spellStart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denom</w:t>
      </w:r>
      <w:proofErr w:type="spellEnd"/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G=</w:t>
      </w:r>
      <w:proofErr w:type="spell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tf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n</w:t>
      </w:r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,d</w:t>
      </w:r>
      <w:proofErr w:type="spellEnd"/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)               </w:t>
      </w: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%se arma la </w:t>
      </w:r>
      <w:proofErr w:type="spellStart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funcion</w:t>
      </w:r>
      <w:proofErr w:type="spellEnd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de transferencia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T0=.1;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[</w:t>
      </w: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nd,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dd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]=c2dm(n</w:t>
      </w:r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,d,T0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,</w:t>
      </w:r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'zoh'</w:t>
      </w: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)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gg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tf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(nd,dd,T0) 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n=0:T0:7;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kp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4;ki=2;kd=2;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%hasta este punto, carga los datos previos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sim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="00CD4DB3">
        <w:rPr>
          <w:rFonts w:ascii="Courier New" w:eastAsia="SimSun" w:hAnsi="Courier New" w:cs="Courier New"/>
          <w:color w:val="A020F0"/>
          <w:szCs w:val="20"/>
          <w:lang w:eastAsia="es-ES"/>
        </w:rPr>
        <w:t>"punto1</w:t>
      </w:r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.slx"</w:t>
      </w: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);  </w:t>
      </w: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%grafica la planta original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figure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();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2,1,1);     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Salida); 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2,1,2);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Accioncontrol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r=.3;               </w:t>
      </w: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%Coeficiente que determina </w:t>
      </w:r>
      <w:proofErr w:type="spellStart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relacion</w:t>
      </w:r>
      <w:proofErr w:type="spellEnd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entre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                   </w:t>
      </w: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%el menor error y la menor </w:t>
      </w:r>
      <w:proofErr w:type="spellStart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variacion</w:t>
      </w:r>
      <w:proofErr w:type="spellEnd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 xml:space="preserve"> de la </w:t>
      </w:r>
      <w:proofErr w:type="spellStart"/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accion</w:t>
      </w:r>
      <w:proofErr w:type="spellEnd"/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coef_menor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=10000;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%Valor grande para ser 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sobreescrito</w:t>
      </w:r>
      <w:proofErr w:type="spellEnd"/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cant_iter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=10;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%Define la cantidad de valores que prueba en cada K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porcentaje</w:t>
      </w:r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=.2;   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%Define el rango en que varia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min=</w:t>
      </w:r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1-porcentaje;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%cada ganancia se varia un +-70%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max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1+porcentaje;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%Ya que al variar solo un +-20%,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i=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kp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*min:(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max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-min)*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kp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/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cant_iter</w:t>
      </w: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:kp</w:t>
      </w:r>
      <w:proofErr w:type="spellEnd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*max+.1;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Kp</w:t>
      </w:r>
      <w:proofErr w:type="spell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tomaba el menor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j=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ki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*min:(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max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-min)*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ki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/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cant_iter</w:t>
      </w: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:ki</w:t>
      </w:r>
      <w:proofErr w:type="spellEnd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*max+.1;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%valor. La idea fue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k=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kd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*min:(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max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-min)*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kd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/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cant_iter</w:t>
      </w: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:kd</w:t>
      </w:r>
      <w:proofErr w:type="spellEnd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*max+.1;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%no limitar los valores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                    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</w:t>
      </w: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=[</w:t>
      </w:r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];    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%c guarda todos los valores de los coeficientes                             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B8698E">
        <w:rPr>
          <w:rFonts w:ascii="Courier New" w:eastAsia="SimSun" w:hAnsi="Courier New" w:cs="Courier New"/>
          <w:color w:val="0000FF"/>
          <w:szCs w:val="30"/>
          <w:lang w:eastAsia="es-ES"/>
        </w:rPr>
        <w:t>for</w:t>
      </w:r>
      <w:proofErr w:type="spellEnd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kp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=i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evalua</w:t>
      </w:r>
      <w:proofErr w:type="spell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todo el rango de valores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FF"/>
          <w:szCs w:val="30"/>
          <w:lang w:eastAsia="es-ES"/>
        </w:rPr>
        <w:t>for</w:t>
      </w:r>
      <w:proofErr w:type="spellEnd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ki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=j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%para las tres variables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FF"/>
          <w:szCs w:val="30"/>
          <w:lang w:eastAsia="es-ES"/>
        </w:rPr>
        <w:t>for</w:t>
      </w:r>
      <w:proofErr w:type="spellEnd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kd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=k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sim</w:t>
      </w:r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r w:rsidR="00CD4DB3">
        <w:rPr>
          <w:rFonts w:ascii="Courier New" w:eastAsia="SimSun" w:hAnsi="Courier New" w:cs="Courier New"/>
          <w:color w:val="A020F0"/>
          <w:szCs w:val="30"/>
          <w:lang w:eastAsia="es-ES"/>
        </w:rPr>
        <w:t>'punto1</w:t>
      </w:r>
      <w:r w:rsidRPr="00B8698E">
        <w:rPr>
          <w:rFonts w:ascii="Courier New" w:eastAsia="SimSun" w:hAnsi="Courier New" w:cs="Courier New"/>
          <w:color w:val="A020F0"/>
          <w:szCs w:val="30"/>
          <w:lang w:eastAsia="es-ES"/>
        </w:rPr>
        <w:t>.slx'</w:t>
      </w: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%el coeficiente utilizado realiza la sumatoria de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%cada valor del error al cuadrado 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mas</w:t>
      </w:r>
      <w:proofErr w:type="spell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la 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desviacion</w:t>
      </w:r>
      <w:proofErr w:type="spellEnd"/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%de la 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accion</w:t>
      </w:r>
      <w:proofErr w:type="spell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de control respecto al promedio al cuadrado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%ponderada por un 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indice</w:t>
      </w:r>
      <w:proofErr w:type="spell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"r"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accion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spellStart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Accioncontrol.Data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;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%para instrucciones 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mas</w:t>
      </w:r>
      <w:proofErr w:type="spell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cortas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error=</w:t>
      </w:r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sum((Salida.Data-1).^2);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%el error es la salida menos la entrada,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%al ser un 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escalon</w:t>
      </w:r>
      <w:proofErr w:type="spell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su valor siempre es 1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delta_accion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sum(</w:t>
      </w:r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accion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-mean(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accion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)).^2);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coef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spellStart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error+delta_accion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*r;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%obtiene el coeficiente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c</w:t>
      </w: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=[</w:t>
      </w:r>
      <w:proofErr w:type="spellStart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</w:t>
      </w:r>
      <w:r w:rsidR="0030661D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coef</w:t>
      </w:r>
      <w:proofErr w:type="spellEnd"/>
      <w:r w:rsidR="0030661D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="0030661D">
        <w:rPr>
          <w:rFonts w:ascii="Courier New" w:eastAsia="SimSun" w:hAnsi="Courier New" w:cs="Courier New"/>
          <w:color w:val="000000"/>
          <w:szCs w:val="30"/>
          <w:lang w:eastAsia="es-ES"/>
        </w:rPr>
        <w:t>kp</w:t>
      </w:r>
      <w:proofErr w:type="spellEnd"/>
      <w:r w:rsidR="0030661D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="0030661D">
        <w:rPr>
          <w:rFonts w:ascii="Courier New" w:eastAsia="SimSun" w:hAnsi="Courier New" w:cs="Courier New"/>
          <w:color w:val="000000"/>
          <w:szCs w:val="30"/>
          <w:lang w:eastAsia="es-ES"/>
        </w:rPr>
        <w:t>ki</w:t>
      </w:r>
      <w:proofErr w:type="spellEnd"/>
      <w:r w:rsidR="0030661D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="0030661D">
        <w:rPr>
          <w:rFonts w:ascii="Courier New" w:eastAsia="SimSun" w:hAnsi="Courier New" w:cs="Courier New"/>
          <w:color w:val="000000"/>
          <w:szCs w:val="30"/>
          <w:lang w:eastAsia="es-ES"/>
        </w:rPr>
        <w:t>kd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];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lastRenderedPageBreak/>
        <w:t xml:space="preserve">        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FF"/>
          <w:szCs w:val="30"/>
          <w:lang w:eastAsia="es-ES"/>
        </w:rPr>
        <w:t>if</w:t>
      </w:r>
      <w:proofErr w:type="spellEnd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coef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&lt;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coef_menor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%Si es menor 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    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coef_menor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spell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coef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%que el menor anterior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kpf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spellStart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kp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;                 </w:t>
      </w: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%guarda todas las variables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    </w:t>
      </w:r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kif=</w:t>
      </w:r>
      <w:proofErr w:type="spellStart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ki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kdf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spellStart"/>
      <w:proofErr w:type="gram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kd</w:t>
      </w:r>
      <w:proofErr w:type="spellEnd"/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FF"/>
          <w:szCs w:val="30"/>
          <w:lang w:eastAsia="es-ES"/>
        </w:rPr>
        <w:t>end</w:t>
      </w:r>
      <w:proofErr w:type="spellEnd"/>
      <w:proofErr w:type="gramEnd"/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%             error=0</w:t>
      </w:r>
      <w:proofErr w:type="gram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;accion</w:t>
      </w:r>
      <w:proofErr w:type="gram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=0;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             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for</w:t>
      </w:r>
      <w:proofErr w:type="spell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l=1</w:t>
      </w:r>
      <w:proofErr w:type="gram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:length</w:t>
      </w:r>
      <w:proofErr w:type="gram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(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Salida.Data</w:t>
      </w:r>
      <w:proofErr w:type="spellEnd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)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                 </w:t>
      </w:r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%             </w:t>
      </w:r>
      <w:proofErr w:type="spellStart"/>
      <w:r w:rsidRPr="00B8698E">
        <w:rPr>
          <w:rFonts w:ascii="Courier New" w:eastAsia="SimSun" w:hAnsi="Courier New" w:cs="Courier New"/>
          <w:color w:val="228B22"/>
          <w:szCs w:val="30"/>
          <w:lang w:eastAsia="es-ES"/>
        </w:rPr>
        <w:t>end</w:t>
      </w:r>
      <w:proofErr w:type="spellEnd"/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FF"/>
          <w:szCs w:val="30"/>
          <w:lang w:eastAsia="es-ES"/>
        </w:rPr>
        <w:t>end</w:t>
      </w:r>
      <w:proofErr w:type="spellEnd"/>
      <w:proofErr w:type="gramEnd"/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B8698E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</w:t>
      </w:r>
      <w:proofErr w:type="spellStart"/>
      <w:proofErr w:type="gramStart"/>
      <w:r w:rsidRPr="00B8698E">
        <w:rPr>
          <w:rFonts w:ascii="Courier New" w:eastAsia="SimSun" w:hAnsi="Courier New" w:cs="Courier New"/>
          <w:color w:val="0000FF"/>
          <w:szCs w:val="30"/>
          <w:lang w:eastAsia="es-ES"/>
        </w:rPr>
        <w:t>end</w:t>
      </w:r>
      <w:proofErr w:type="spellEnd"/>
      <w:proofErr w:type="gramEnd"/>
    </w:p>
    <w:p w:rsidR="00B8698E" w:rsidRPr="00B8698E" w:rsidRDefault="00B8698E" w:rsidP="00B8698E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B8698E">
        <w:rPr>
          <w:rFonts w:ascii="Courier New" w:eastAsia="SimSun" w:hAnsi="Courier New" w:cs="Courier New"/>
          <w:color w:val="0000FF"/>
          <w:szCs w:val="30"/>
          <w:lang w:eastAsia="es-ES"/>
        </w:rPr>
        <w:t>end</w:t>
      </w:r>
      <w:proofErr w:type="spellEnd"/>
      <w:proofErr w:type="gramEnd"/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kd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kdf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; </w:t>
      </w:r>
      <w:proofErr w:type="spell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ki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=kif; </w:t>
      </w:r>
      <w:proofErr w:type="spell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kp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=</w:t>
      </w:r>
      <w:proofErr w:type="spell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kpf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; </w:t>
      </w: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%finalmente se reemplazan las variables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sim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="00CD4DB3">
        <w:rPr>
          <w:rFonts w:ascii="Courier New" w:eastAsia="SimSun" w:hAnsi="Courier New" w:cs="Courier New"/>
          <w:color w:val="A020F0"/>
          <w:szCs w:val="20"/>
          <w:lang w:eastAsia="es-ES"/>
        </w:rPr>
        <w:t>"punto1</w:t>
      </w:r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.slx"</w:t>
      </w: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);      </w:t>
      </w: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%por los valores anteriores y se vuelve a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2,1,1);</w:t>
      </w:r>
      <w:proofErr w:type="spell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hold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; </w:t>
      </w:r>
      <w:r w:rsidRPr="005728BD">
        <w:rPr>
          <w:rFonts w:ascii="Courier New" w:eastAsia="SimSun" w:hAnsi="Courier New" w:cs="Courier New"/>
          <w:color w:val="228B22"/>
          <w:szCs w:val="20"/>
          <w:lang w:eastAsia="es-ES"/>
        </w:rPr>
        <w:t>%graficar.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Salida); 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grid;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title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"Salida del sistema"</w:t>
      </w: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"Salida </w:t>
      </w:r>
      <w:proofErr w:type="spellStart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original"</w:t>
      </w: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,</w:t>
      </w:r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"Salida</w:t>
      </w:r>
      <w:proofErr w:type="spellEnd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optimizada con r="</w:t>
      </w: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+r);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subplot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2,1,2); </w:t>
      </w:r>
      <w:proofErr w:type="spell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hold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 xml:space="preserve"> </w:t>
      </w:r>
      <w:proofErr w:type="spellStart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on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plot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proofErr w:type="spellStart"/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Accioncontrol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grid;</w:t>
      </w:r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title</w:t>
      </w:r>
      <w:proofErr w:type="spell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"</w:t>
      </w:r>
      <w:proofErr w:type="spellStart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Accion</w:t>
      </w:r>
      <w:proofErr w:type="spellEnd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de control"</w:t>
      </w: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);</w:t>
      </w:r>
    </w:p>
    <w:p w:rsidR="005728BD" w:rsidRPr="005728BD" w:rsidRDefault="005728BD" w:rsidP="005728BD">
      <w:pPr>
        <w:autoSpaceDE w:val="0"/>
        <w:autoSpaceDN w:val="0"/>
        <w:adjustRightInd w:val="0"/>
        <w:spacing w:after="0"/>
        <w:ind w:left="576"/>
        <w:jc w:val="left"/>
        <w:rPr>
          <w:rFonts w:ascii="Courier New" w:eastAsia="SimSun" w:hAnsi="Courier New" w:cs="Courier New"/>
          <w:szCs w:val="20"/>
          <w:lang w:eastAsia="es-ES"/>
        </w:rPr>
      </w:pPr>
      <w:proofErr w:type="spellStart"/>
      <w:proofErr w:type="gramStart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legend</w:t>
      </w:r>
      <w:proofErr w:type="spellEnd"/>
      <w:proofErr w:type="gramEnd"/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(</w:t>
      </w:r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"</w:t>
      </w:r>
      <w:proofErr w:type="spellStart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Accion</w:t>
      </w:r>
      <w:proofErr w:type="spellEnd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original"</w:t>
      </w: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,</w:t>
      </w:r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"</w:t>
      </w:r>
      <w:proofErr w:type="spellStart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>Accion</w:t>
      </w:r>
      <w:proofErr w:type="spellEnd"/>
      <w:r w:rsidRPr="005728BD">
        <w:rPr>
          <w:rFonts w:ascii="Courier New" w:eastAsia="SimSun" w:hAnsi="Courier New" w:cs="Courier New"/>
          <w:color w:val="A020F0"/>
          <w:szCs w:val="20"/>
          <w:lang w:eastAsia="es-ES"/>
        </w:rPr>
        <w:t xml:space="preserve"> optimizada con r="</w:t>
      </w:r>
      <w:r w:rsidRPr="005728BD">
        <w:rPr>
          <w:rFonts w:ascii="Courier New" w:eastAsia="SimSun" w:hAnsi="Courier New" w:cs="Courier New"/>
          <w:color w:val="000000"/>
          <w:szCs w:val="20"/>
          <w:lang w:eastAsia="es-ES"/>
        </w:rPr>
        <w:t>+r);</w:t>
      </w:r>
    </w:p>
    <w:p w:rsidR="003F2040" w:rsidRPr="003F2040" w:rsidRDefault="003F2040" w:rsidP="003F2040">
      <w:pPr>
        <w:rPr>
          <w:rFonts w:eastAsia="Arial"/>
        </w:rPr>
      </w:pPr>
    </w:p>
    <w:p w:rsidR="003F2040" w:rsidRDefault="003F2040" w:rsidP="003F2040">
      <w:pPr>
        <w:pStyle w:val="Ttulo2"/>
      </w:pPr>
      <w:r w:rsidRPr="003F2040">
        <w:t>Variación del índice para todos los casos.</w:t>
      </w:r>
    </w:p>
    <w:p w:rsidR="0030661D" w:rsidRPr="0030661D" w:rsidRDefault="0030661D" w:rsidP="0030661D">
      <w:pPr>
        <w:rPr>
          <w:rFonts w:eastAsia="Arial"/>
        </w:rPr>
      </w:pPr>
      <w:r>
        <w:rPr>
          <w:rFonts w:eastAsia="Arial"/>
        </w:rPr>
        <w:t xml:space="preserve">Al tomarse 10 valores para cada índice, son un total de 1000 resultados. </w:t>
      </w:r>
    </w:p>
    <w:p w:rsidR="0030661D" w:rsidRPr="0030661D" w:rsidRDefault="0030661D" w:rsidP="0030661D">
      <w:pPr>
        <w:rPr>
          <w:rFonts w:eastAsia="Arial"/>
        </w:rPr>
      </w:pP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8   16.0390   16.8520   17.7080   18.6062   19.5458   20.5262   15.8821   16.6819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9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16   17.5256   18.4125   19.3416   20.3123   15.8109   16.5965   17.4272   18.3020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17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24   19.2199   20.1801   15.8146   16.5853   17.4022   18.2642   19.1702   20.1194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25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32   15.8847   16.6398   17.4422   18.2907   19.1842   20.1218   16.0144   16.7529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33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40   17.5401   18.3745   19.2549   20.1803   18.0977   18.9901   19.9246   20.9005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41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48   21.9171   22.9738   17.9638   18.8443   19.7677   20.7333   21.7403   22.7882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49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56   17.9098   18.7776   19.6893   20.6439   21.6408   22.6792   17.9261   18.7804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57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64   19.6796   20.6227   21.6088   22.6372   18.0046   18.8448   19.7309   20.6618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65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72   21.6366   22.6545   18.1391   18.9645   19.8368   20.7549   21.7178   22.7246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73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80   20.3704   21.3405   22.3519   23.4040   24.4963   25.6283   20.2588   21.2180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81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88   22.2192   23.2620   24.3456   25.4695   20.2220   21.1697   22.1603   23.1931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89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96   24.2674   25.3827   20.2512   21.1867   22.1660   23.1883   24.2528   25.3590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97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104   20.3391   21.2618   22.2292   23.2404   24.2946   25.3912   20.4798   21.3891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105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112   22.3439   23.3435   24.3869   25.4734   22.8482   23.8945   24.9816   26.1090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113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120   27.2762   28.4828   22.7580   23.7945   24.8724   25.9912   27.1505   28.3496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121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128   22.7385   23.7644   24.8325   25.9423   27.0930   28.2843   22.7811   23.7959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129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136   24.8537   25.9538   27.0956   28.2786   22.8791   23.8823   24.9292   26.0192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137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144   27.1516   28.3257   23.0272   24.0181   25.0536   26.1330   27.2554   28.4203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145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152   25.5241   26.6458   27.8080   29.0101   30.2517   31.5325   25.4550   26.5677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153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160   27.7214   28.9156   30.1499   31.4239   25.4525   26.5556   27.7003   28.8862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161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168   30.1127   31.3795   25.5089   26.6018   27.7370   28.9141   30.1324   31.3914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169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176   25.6178   26.7000   27.8253   28.9930   30.2026   31.4536   25.7741   26.8451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lastRenderedPageBreak/>
        <w:t>Columns</w:t>
      </w:r>
      <w:proofErr w:type="spellEnd"/>
      <w:r w:rsidRPr="002F50CD">
        <w:rPr>
          <w:rFonts w:eastAsia="Arial"/>
          <w:sz w:val="18"/>
        </w:rPr>
        <w:t xml:space="preserve"> 177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184   27.9600   29.1179   30.3185   31.5610   28.3933   29.5899   30.8267   32.1031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185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192   33.4190   34.7739   28.3449   29.5332   30.7621   32.0313   33.3404   34.6891</w:t>
      </w:r>
    </w:p>
    <w:p w:rsidR="0030661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193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200   28.3595   29.5389   30.7596   32.0211   33.3230   34.6650   28.4298   29.5999</w:t>
      </w:r>
    </w:p>
    <w:p w:rsidR="002F50CD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201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208   30.8119   32.0653   33.3596   34.6945   28.5502   29.7104   30.9132   32.1581</w:t>
      </w:r>
    </w:p>
    <w:p w:rsidR="00B8698E" w:rsidRPr="002F50CD" w:rsidRDefault="0030661D" w:rsidP="0030661D">
      <w:pPr>
        <w:rPr>
          <w:rFonts w:eastAsia="Arial"/>
          <w:sz w:val="18"/>
        </w:rPr>
      </w:pPr>
      <w:proofErr w:type="spellStart"/>
      <w:r w:rsidRPr="002F50CD">
        <w:rPr>
          <w:rFonts w:eastAsia="Arial"/>
          <w:sz w:val="18"/>
        </w:rPr>
        <w:t>Columns</w:t>
      </w:r>
      <w:proofErr w:type="spellEnd"/>
      <w:r w:rsidRPr="002F50CD">
        <w:rPr>
          <w:rFonts w:eastAsia="Arial"/>
          <w:sz w:val="18"/>
        </w:rPr>
        <w:t xml:space="preserve"> 209 </w:t>
      </w:r>
      <w:proofErr w:type="spellStart"/>
      <w:r w:rsidRPr="002F50CD">
        <w:rPr>
          <w:rFonts w:eastAsia="Arial"/>
          <w:sz w:val="18"/>
        </w:rPr>
        <w:t>through</w:t>
      </w:r>
      <w:proofErr w:type="spellEnd"/>
      <w:r w:rsidRPr="002F50CD">
        <w:rPr>
          <w:rFonts w:eastAsia="Arial"/>
          <w:sz w:val="18"/>
        </w:rPr>
        <w:t xml:space="preserve"> 216   33.4444   34.7718   28.7157   29.8656   31.0588   32.2946   33.5726   34.8922</w:t>
      </w:r>
    </w:p>
    <w:p w:rsidR="003F2040" w:rsidRDefault="003F2040" w:rsidP="003F2040">
      <w:pPr>
        <w:pStyle w:val="Ttulo2"/>
      </w:pPr>
      <w:r w:rsidRPr="003F2040">
        <w:t>Comparación de la respuesta con mejor índice vs la respuesta obtenida en el ejercicio elegido</w:t>
      </w:r>
    </w:p>
    <w:p w:rsidR="00F10D71" w:rsidRDefault="00A74A88" w:rsidP="003F2040">
      <w:pPr>
        <w:rPr>
          <w:rFonts w:eastAsia="Arial"/>
        </w:rPr>
      </w:pPr>
      <w:r>
        <w:rPr>
          <w:rFonts w:eastAsia="Arial"/>
        </w:rPr>
        <w:t>Se corrió el algoritmo varias veces variando el parámetro “r”</w:t>
      </w:r>
      <w:r w:rsidR="002F50CD">
        <w:rPr>
          <w:rFonts w:eastAsia="Arial"/>
        </w:rPr>
        <w:t xml:space="preserve">, con un porcentaje de variación de +-70% y </w:t>
      </w:r>
      <w:proofErr w:type="spellStart"/>
      <w:r w:rsidR="002F50CD">
        <w:rPr>
          <w:rFonts w:eastAsia="Arial"/>
        </w:rPr>
        <w:t>mas</w:t>
      </w:r>
      <w:proofErr w:type="spellEnd"/>
      <w:r w:rsidR="002F50CD">
        <w:rPr>
          <w:rFonts w:eastAsia="Arial"/>
        </w:rPr>
        <w:t xml:space="preserve"> muestras por cada valor, ya que se observaba que </w:t>
      </w:r>
      <w:r>
        <w:rPr>
          <w:rFonts w:eastAsia="Arial"/>
        </w:rPr>
        <w:t xml:space="preserve">para observar la influencia de las diferentes ponderaciones en los valores finales de las tres ganancias. A continuación se reproducen </w:t>
      </w:r>
      <w:proofErr w:type="gramStart"/>
      <w:r>
        <w:rPr>
          <w:rFonts w:eastAsia="Arial"/>
        </w:rPr>
        <w:t>los distintos resultad</w:t>
      </w:r>
      <w:r w:rsidR="00F10D71">
        <w:rPr>
          <w:rFonts w:eastAsia="Arial"/>
        </w:rPr>
        <w:t>o</w:t>
      </w:r>
      <w:proofErr w:type="gramEnd"/>
      <w:r w:rsidR="00F10D71">
        <w:rPr>
          <w:rFonts w:eastAsia="Arial"/>
        </w:rPr>
        <w:t>.</w:t>
      </w:r>
    </w:p>
    <w:p w:rsidR="00F10D71" w:rsidRDefault="00F10D71" w:rsidP="003F2040">
      <w:pPr>
        <w:rPr>
          <w:rFonts w:eastAsia="Arial"/>
        </w:rPr>
      </w:pPr>
      <w:r>
        <w:rPr>
          <w:rFonts w:eastAsia="Arial"/>
          <w:noProof/>
          <w:lang w:eastAsia="es-AR"/>
        </w:rPr>
        <w:drawing>
          <wp:inline distT="0" distB="0" distL="0" distR="0">
            <wp:extent cx="5562600" cy="5181600"/>
            <wp:effectExtent l="0" t="0" r="0" b="0"/>
            <wp:docPr id="7" name="Imagen 7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.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2" t="2702" r="7550" b="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D71" w:rsidRDefault="00F10D71" w:rsidP="003F2040">
      <w:pPr>
        <w:rPr>
          <w:rFonts w:eastAsia="Arial"/>
        </w:rPr>
      </w:pPr>
    </w:p>
    <w:p w:rsidR="00F10D71" w:rsidRDefault="00F10D71" w:rsidP="003F2040">
      <w:pPr>
        <w:rPr>
          <w:rFonts w:eastAsia="Arial"/>
        </w:rPr>
      </w:pPr>
    </w:p>
    <w:p w:rsidR="00F10D71" w:rsidRDefault="00F10D71" w:rsidP="003F2040">
      <w:pPr>
        <w:rPr>
          <w:rFonts w:eastAsia="Arial"/>
        </w:rPr>
      </w:pPr>
    </w:p>
    <w:p w:rsidR="00F10D71" w:rsidRDefault="00F10D71" w:rsidP="003F2040">
      <w:pPr>
        <w:rPr>
          <w:rFonts w:eastAsia="Arial"/>
        </w:rPr>
      </w:pPr>
    </w:p>
    <w:p w:rsidR="00A74A88" w:rsidRDefault="00D7341D" w:rsidP="003F2040">
      <w:pPr>
        <w:rPr>
          <w:rFonts w:eastAsia="Arial"/>
        </w:rPr>
      </w:pPr>
      <w:r>
        <w:rPr>
          <w:rFonts w:eastAsia="Arial"/>
        </w:rPr>
        <w:lastRenderedPageBreak/>
        <w:pict>
          <v:shape id="_x0000_i1036" type="#_x0000_t75" style="width:460.8pt;height:420.6pt">
            <v:imagedata r:id="rId31" o:title="4" croptop="1573f" cropbottom="3355f" cropleft="5729f" cropright="5027f"/>
          </v:shape>
        </w:pict>
      </w:r>
    </w:p>
    <w:p w:rsidR="00F63483" w:rsidRDefault="00F63483" w:rsidP="003F2040">
      <w:pPr>
        <w:rPr>
          <w:rFonts w:eastAsia="Arial"/>
        </w:rPr>
      </w:pPr>
      <w:r>
        <w:rPr>
          <w:rFonts w:eastAsia="Arial"/>
        </w:rPr>
        <w:t xml:space="preserve">Se observa que al aumentar el parámetro r (que implica que la variación de la acción de control tiene un peso mayor en el resultado del coeficiente), la acción de control </w:t>
      </w:r>
      <w:proofErr w:type="spellStart"/>
      <w:r>
        <w:rPr>
          <w:rFonts w:eastAsia="Arial"/>
        </w:rPr>
        <w:t>fluctua</w:t>
      </w:r>
      <w:proofErr w:type="spellEnd"/>
      <w:r>
        <w:rPr>
          <w:rFonts w:eastAsia="Arial"/>
        </w:rPr>
        <w:t xml:space="preserve"> menos, a costa de un tiempo de levantamiento más lento. </w:t>
      </w:r>
      <w:proofErr w:type="spellStart"/>
      <w:r>
        <w:rPr>
          <w:rFonts w:eastAsia="Arial"/>
        </w:rPr>
        <w:t>Ademas</w:t>
      </w:r>
      <w:proofErr w:type="spellEnd"/>
      <w:r>
        <w:rPr>
          <w:rFonts w:eastAsia="Arial"/>
        </w:rPr>
        <w:t xml:space="preserve">, se probó aumentar el r a valores de 0.7 y 1, pero se </w:t>
      </w:r>
      <w:proofErr w:type="spellStart"/>
      <w:r>
        <w:rPr>
          <w:rFonts w:eastAsia="Arial"/>
        </w:rPr>
        <w:t>observo</w:t>
      </w:r>
      <w:proofErr w:type="spellEnd"/>
      <w:r>
        <w:rPr>
          <w:rFonts w:eastAsia="Arial"/>
        </w:rPr>
        <w:t xml:space="preserve"> que el único cambio se daba en el Ki, variando a 1.62 y 1.56 respectivamente, por lo tanto no se reprodujeron las </w:t>
      </w:r>
      <w:proofErr w:type="spellStart"/>
      <w:r>
        <w:rPr>
          <w:rFonts w:eastAsia="Arial"/>
        </w:rPr>
        <w:t>graficas</w:t>
      </w:r>
      <w:proofErr w:type="spellEnd"/>
      <w:r>
        <w:rPr>
          <w:rFonts w:eastAsia="Arial"/>
        </w:rPr>
        <w:t xml:space="preserve"> en el informe.</w:t>
      </w:r>
    </w:p>
    <w:p w:rsidR="00F63483" w:rsidRDefault="00F63483" w:rsidP="003F2040">
      <w:pPr>
        <w:rPr>
          <w:rFonts w:eastAsia="Arial"/>
        </w:rPr>
      </w:pPr>
    </w:p>
    <w:p w:rsidR="00F63483" w:rsidRPr="003F2040" w:rsidRDefault="00F63483" w:rsidP="003F2040">
      <w:pPr>
        <w:rPr>
          <w:rFonts w:eastAsia="Arial"/>
        </w:rPr>
      </w:pPr>
    </w:p>
    <w:sectPr w:rsidR="00F63483" w:rsidRPr="003F2040">
      <w:headerReference w:type="even" r:id="rId32"/>
      <w:headerReference w:type="first" r:id="rId33"/>
      <w:footerReference w:type="first" r:id="rId34"/>
      <w:pgSz w:w="11907" w:h="16840"/>
      <w:pgMar w:top="1417" w:right="1418" w:bottom="1417" w:left="1418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33D3" w:rsidRDefault="005733D3">
      <w:pPr>
        <w:spacing w:after="0"/>
      </w:pPr>
      <w:r>
        <w:separator/>
      </w:r>
    </w:p>
  </w:endnote>
  <w:endnote w:type="continuationSeparator" w:id="0">
    <w:p w:rsidR="005733D3" w:rsidRDefault="005733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">
    <w:altName w:val="Cambria Math"/>
    <w:charset w:val="00"/>
    <w:family w:val="auto"/>
    <w:pitch w:val="default"/>
    <w:sig w:usb0="00000001" w:usb1="5201E1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676" w:rsidRDefault="009C4676" w:rsidP="00943825">
    <w:pPr>
      <w:pStyle w:val="Piedepgina"/>
    </w:pPr>
    <w:r>
      <w:t xml:space="preserve">Página </w:t>
    </w:r>
    <w:r>
      <w:fldChar w:fldCharType="begin"/>
    </w:r>
    <w:r>
      <w:instrText xml:space="preserve"> PAGE  \* MERGEFORMAT </w:instrText>
    </w:r>
    <w:r>
      <w:fldChar w:fldCharType="separate"/>
    </w:r>
    <w:r w:rsidR="00804FD5">
      <w:rPr>
        <w:noProof/>
      </w:rPr>
      <w:t>21</w:t>
    </w:r>
    <w:r>
      <w:fldChar w:fldCharType="end"/>
    </w:r>
    <w:r>
      <w:t xml:space="preserve"> de </w:t>
    </w:r>
    <w:r w:rsidR="005733D3">
      <w:fldChar w:fldCharType="begin"/>
    </w:r>
    <w:r w:rsidR="005733D3">
      <w:instrText xml:space="preserve"> NUMPAGES  \* MERGEFORMAT </w:instrText>
    </w:r>
    <w:r w:rsidR="005733D3">
      <w:fldChar w:fldCharType="separate"/>
    </w:r>
    <w:r w:rsidR="00804FD5">
      <w:rPr>
        <w:noProof/>
      </w:rPr>
      <w:t>24</w:t>
    </w:r>
    <w:r w:rsidR="005733D3">
      <w:rPr>
        <w:noProof/>
      </w:rPr>
      <w:fldChar w:fldCharType="end"/>
    </w:r>
  </w:p>
  <w:p w:rsidR="009C4676" w:rsidRDefault="009C467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676" w:rsidRDefault="009C4676" w:rsidP="00943825"/>
  <w:p w:rsidR="009C4676" w:rsidRDefault="009C4676" w:rsidP="00943825">
    <w:pPr>
      <w:pStyle w:val="Piedepgina"/>
    </w:pPr>
    <w:r>
      <w:t xml:space="preserve">Página </w:t>
    </w:r>
    <w:r>
      <w:fldChar w:fldCharType="begin"/>
    </w:r>
    <w:r>
      <w:instrText xml:space="preserve"> PAGE  \* MERGEFORMAT </w:instrText>
    </w:r>
    <w:r>
      <w:fldChar w:fldCharType="separate"/>
    </w:r>
    <w:r w:rsidR="00804FD5">
      <w:rPr>
        <w:noProof/>
      </w:rPr>
      <w:t>2</w:t>
    </w:r>
    <w:r>
      <w:fldChar w:fldCharType="end"/>
    </w:r>
    <w:r>
      <w:t xml:space="preserve"> de </w:t>
    </w:r>
    <w:r w:rsidR="005733D3">
      <w:fldChar w:fldCharType="begin"/>
    </w:r>
    <w:r w:rsidR="005733D3">
      <w:instrText xml:space="preserve"> NUMPAGES  \* MERGEFORMAT </w:instrText>
    </w:r>
    <w:r w:rsidR="005733D3">
      <w:fldChar w:fldCharType="separate"/>
    </w:r>
    <w:r w:rsidR="00804FD5">
      <w:rPr>
        <w:noProof/>
      </w:rPr>
      <w:t>24</w:t>
    </w:r>
    <w:r w:rsidR="005733D3">
      <w:rPr>
        <w:noProof/>
      </w:rPr>
      <w:fldChar w:fldCharType="end"/>
    </w:r>
  </w:p>
  <w:p w:rsidR="009C4676" w:rsidRDefault="009C467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33D3" w:rsidRDefault="005733D3">
      <w:pPr>
        <w:spacing w:after="0"/>
      </w:pPr>
      <w:r>
        <w:separator/>
      </w:r>
    </w:p>
  </w:footnote>
  <w:footnote w:type="continuationSeparator" w:id="0">
    <w:p w:rsidR="005733D3" w:rsidRDefault="005733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676" w:rsidRDefault="009C4676">
    <w:pPr>
      <w:pStyle w:val="Encabezado"/>
      <w:framePr w:wrap="around" w:vAnchor="text" w:hAnchor="margin" w:xAlign="right" w:y="1"/>
      <w:rPr>
        <w:rStyle w:val="Nmerodepgina"/>
      </w:rPr>
    </w:pPr>
    <w:r>
      <w:fldChar w:fldCharType="begin"/>
    </w:r>
    <w:r>
      <w:rPr>
        <w:rStyle w:val="Nmerodepgina"/>
      </w:rPr>
      <w:instrText xml:space="preserve">PAGE  </w:instrText>
    </w:r>
    <w:r>
      <w:fldChar w:fldCharType="end"/>
    </w:r>
  </w:p>
  <w:p w:rsidR="009C4676" w:rsidRDefault="009C4676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676" w:rsidRPr="00943825" w:rsidRDefault="009C4676" w:rsidP="00943825">
    <w:pPr>
      <w:pStyle w:val="Encabezado"/>
      <w:rPr>
        <w:lang w:val="es-AR"/>
      </w:rPr>
    </w:pPr>
    <w:r w:rsidRPr="00943825">
      <w:rPr>
        <w:lang w:val="es-AR"/>
      </w:rPr>
      <w:t>P</w:t>
    </w:r>
    <w:r>
      <w:rPr>
        <w:lang w:val="es-AR"/>
      </w:rPr>
      <w:t>ráctico Nº 3</w:t>
    </w:r>
    <w:r w:rsidRPr="00943825">
      <w:rPr>
        <w:lang w:val="es-AR"/>
      </w:rPr>
      <w:t xml:space="preserve"> – </w:t>
    </w:r>
    <w:r>
      <w:rPr>
        <w:lang w:val="es-AR"/>
      </w:rPr>
      <w:t>Controladores de parámetros optimizados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676" w:rsidRDefault="009C4676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676" w:rsidRPr="00943825" w:rsidRDefault="009C4676" w:rsidP="00943825">
    <w:pPr>
      <w:pStyle w:val="Encabezado"/>
      <w:rPr>
        <w:lang w:val="es-AR"/>
      </w:rPr>
    </w:pPr>
    <w:r w:rsidRPr="00943825">
      <w:rPr>
        <w:lang w:val="es-AR"/>
      </w:rPr>
      <w:t>P</w:t>
    </w:r>
    <w:r>
      <w:rPr>
        <w:lang w:val="es-AR"/>
      </w:rPr>
      <w:t>ráctico Nº 3</w:t>
    </w:r>
    <w:r w:rsidRPr="00943825">
      <w:rPr>
        <w:lang w:val="es-AR"/>
      </w:rPr>
      <w:t xml:space="preserve"> – </w:t>
    </w:r>
    <w:r>
      <w:rPr>
        <w:lang w:val="es-AR"/>
      </w:rPr>
      <w:t>Controladores de parámetros optimizados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976A1"/>
    <w:multiLevelType w:val="hybridMultilevel"/>
    <w:tmpl w:val="8DFC5E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72141"/>
    <w:multiLevelType w:val="hybridMultilevel"/>
    <w:tmpl w:val="1BBC798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F925AC"/>
    <w:multiLevelType w:val="hybridMultilevel"/>
    <w:tmpl w:val="982EA072"/>
    <w:lvl w:ilvl="0" w:tplc="0C0C87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5419F6"/>
    <w:multiLevelType w:val="hybridMultilevel"/>
    <w:tmpl w:val="0C70690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82775B"/>
    <w:multiLevelType w:val="multilevel"/>
    <w:tmpl w:val="1482775B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5">
    <w:nsid w:val="1C274281"/>
    <w:multiLevelType w:val="hybridMultilevel"/>
    <w:tmpl w:val="99446F0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755301"/>
    <w:multiLevelType w:val="hybridMultilevel"/>
    <w:tmpl w:val="E5163CF6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776ED0"/>
    <w:multiLevelType w:val="hybridMultilevel"/>
    <w:tmpl w:val="DEEA4A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AF78B2"/>
    <w:multiLevelType w:val="hybridMultilevel"/>
    <w:tmpl w:val="50345A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961ADD"/>
    <w:multiLevelType w:val="hybridMultilevel"/>
    <w:tmpl w:val="8EA4BC5E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203F49"/>
    <w:multiLevelType w:val="multilevel"/>
    <w:tmpl w:val="40203F4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pStyle w:val="InfoELO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>
    <w:nsid w:val="4B425762"/>
    <w:multiLevelType w:val="hybridMultilevel"/>
    <w:tmpl w:val="7A5206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3400199"/>
    <w:multiLevelType w:val="hybridMultilevel"/>
    <w:tmpl w:val="ED50A0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F91DA4"/>
    <w:multiLevelType w:val="hybridMultilevel"/>
    <w:tmpl w:val="3F505B90"/>
    <w:lvl w:ilvl="0" w:tplc="31D669CA">
      <w:start w:val="1"/>
      <w:numFmt w:val="decimal"/>
      <w:lvlText w:val="(%1)"/>
      <w:lvlJc w:val="left"/>
      <w:pPr>
        <w:ind w:left="2126"/>
      </w:pPr>
      <w:rPr>
        <w:rFonts w:ascii="Cambria Math" w:eastAsia="Cambria Math" w:hAnsi="Cambria Math" w:cs="Cambria Math"/>
        <w:b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76C360">
      <w:start w:val="1"/>
      <w:numFmt w:val="lowerLetter"/>
      <w:lvlText w:val="%2"/>
      <w:lvlJc w:val="left"/>
      <w:pPr>
        <w:ind w:left="1988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FD6DFF8">
      <w:start w:val="1"/>
      <w:numFmt w:val="lowerRoman"/>
      <w:lvlText w:val="%3"/>
      <w:lvlJc w:val="left"/>
      <w:pPr>
        <w:ind w:left="2708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60F840">
      <w:start w:val="1"/>
      <w:numFmt w:val="decimal"/>
      <w:lvlText w:val="%4"/>
      <w:lvlJc w:val="left"/>
      <w:pPr>
        <w:ind w:left="3428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74950C">
      <w:start w:val="1"/>
      <w:numFmt w:val="lowerLetter"/>
      <w:lvlText w:val="%5"/>
      <w:lvlJc w:val="left"/>
      <w:pPr>
        <w:ind w:left="4148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D8D13C">
      <w:start w:val="1"/>
      <w:numFmt w:val="lowerRoman"/>
      <w:lvlText w:val="%6"/>
      <w:lvlJc w:val="left"/>
      <w:pPr>
        <w:ind w:left="4868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482026">
      <w:start w:val="1"/>
      <w:numFmt w:val="decimal"/>
      <w:lvlText w:val="%7"/>
      <w:lvlJc w:val="left"/>
      <w:pPr>
        <w:ind w:left="5588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026A1C">
      <w:start w:val="1"/>
      <w:numFmt w:val="lowerLetter"/>
      <w:lvlText w:val="%8"/>
      <w:lvlJc w:val="left"/>
      <w:pPr>
        <w:ind w:left="6308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2ED2D4">
      <w:start w:val="1"/>
      <w:numFmt w:val="lowerRoman"/>
      <w:lvlText w:val="%9"/>
      <w:lvlJc w:val="left"/>
      <w:pPr>
        <w:ind w:left="7028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611B1F85"/>
    <w:multiLevelType w:val="hybridMultilevel"/>
    <w:tmpl w:val="DA5C756C"/>
    <w:lvl w:ilvl="0" w:tplc="1DF0D214">
      <w:start w:val="1"/>
      <w:numFmt w:val="lowerLetter"/>
      <w:lvlText w:val="%1)"/>
      <w:lvlJc w:val="left"/>
      <w:pPr>
        <w:ind w:left="1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7EAE4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ACDB7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E2731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1C182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CB4AC5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0834B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842D5B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454F14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65566AF8"/>
    <w:multiLevelType w:val="hybridMultilevel"/>
    <w:tmpl w:val="78D61B88"/>
    <w:lvl w:ilvl="0" w:tplc="B9966362">
      <w:start w:val="1"/>
      <w:numFmt w:val="lowerLetter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834465"/>
    <w:multiLevelType w:val="hybridMultilevel"/>
    <w:tmpl w:val="3CE45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B25737"/>
    <w:multiLevelType w:val="hybridMultilevel"/>
    <w:tmpl w:val="CF78A4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574392"/>
    <w:multiLevelType w:val="hybridMultilevel"/>
    <w:tmpl w:val="F06E2F32"/>
    <w:lvl w:ilvl="0" w:tplc="0232B41A">
      <w:start w:val="1"/>
      <w:numFmt w:val="decimal"/>
      <w:lvlText w:val="%1"/>
      <w:lvlJc w:val="left"/>
      <w:pPr>
        <w:ind w:left="4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E7CE83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6DEB8A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6E2F4A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26E05D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83ACF7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1D4724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054049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1942D0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0"/>
  </w:num>
  <w:num w:numId="3">
    <w:abstractNumId w:val="4"/>
    <w:lvlOverride w:ilvl="0">
      <w:startOverride w:val="1"/>
    </w:lvlOverride>
  </w:num>
  <w:num w:numId="4">
    <w:abstractNumId w:val="0"/>
  </w:num>
  <w:num w:numId="5">
    <w:abstractNumId w:val="15"/>
  </w:num>
  <w:num w:numId="6">
    <w:abstractNumId w:val="3"/>
  </w:num>
  <w:num w:numId="7">
    <w:abstractNumId w:val="16"/>
  </w:num>
  <w:num w:numId="8">
    <w:abstractNumId w:val="11"/>
  </w:num>
  <w:num w:numId="9">
    <w:abstractNumId w:val="5"/>
  </w:num>
  <w:num w:numId="10">
    <w:abstractNumId w:val="9"/>
  </w:num>
  <w:num w:numId="11">
    <w:abstractNumId w:val="17"/>
  </w:num>
  <w:num w:numId="12">
    <w:abstractNumId w:val="2"/>
  </w:num>
  <w:num w:numId="13">
    <w:abstractNumId w:val="12"/>
  </w:num>
  <w:num w:numId="14">
    <w:abstractNumId w:val="7"/>
  </w:num>
  <w:num w:numId="15">
    <w:abstractNumId w:val="6"/>
  </w:num>
  <w:num w:numId="16">
    <w:abstractNumId w:val="18"/>
  </w:num>
  <w:num w:numId="17">
    <w:abstractNumId w:val="1"/>
  </w:num>
  <w:num w:numId="18">
    <w:abstractNumId w:val="13"/>
  </w:num>
  <w:num w:numId="19">
    <w:abstractNumId w:val="8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4C0"/>
    <w:rsid w:val="00001BBD"/>
    <w:rsid w:val="000077B9"/>
    <w:rsid w:val="000234E6"/>
    <w:rsid w:val="000325D1"/>
    <w:rsid w:val="000331FB"/>
    <w:rsid w:val="000422D2"/>
    <w:rsid w:val="00045614"/>
    <w:rsid w:val="00046D4A"/>
    <w:rsid w:val="000516ED"/>
    <w:rsid w:val="000667E9"/>
    <w:rsid w:val="00082512"/>
    <w:rsid w:val="00082891"/>
    <w:rsid w:val="00086A13"/>
    <w:rsid w:val="00095F58"/>
    <w:rsid w:val="00097319"/>
    <w:rsid w:val="000B0468"/>
    <w:rsid w:val="000B1989"/>
    <w:rsid w:val="000B38C1"/>
    <w:rsid w:val="000C31D9"/>
    <w:rsid w:val="000C61C2"/>
    <w:rsid w:val="000D126F"/>
    <w:rsid w:val="000D2510"/>
    <w:rsid w:val="000E1182"/>
    <w:rsid w:val="000F272E"/>
    <w:rsid w:val="000F655D"/>
    <w:rsid w:val="00102B90"/>
    <w:rsid w:val="0010762F"/>
    <w:rsid w:val="0011236E"/>
    <w:rsid w:val="00122222"/>
    <w:rsid w:val="00125801"/>
    <w:rsid w:val="0013778D"/>
    <w:rsid w:val="00161CB6"/>
    <w:rsid w:val="00162958"/>
    <w:rsid w:val="00162A2C"/>
    <w:rsid w:val="00170D31"/>
    <w:rsid w:val="001729D5"/>
    <w:rsid w:val="00172A27"/>
    <w:rsid w:val="0017517D"/>
    <w:rsid w:val="00175F85"/>
    <w:rsid w:val="00186C27"/>
    <w:rsid w:val="00191DB3"/>
    <w:rsid w:val="001952F3"/>
    <w:rsid w:val="001A4EE8"/>
    <w:rsid w:val="001B17F5"/>
    <w:rsid w:val="001B69A7"/>
    <w:rsid w:val="001C48C3"/>
    <w:rsid w:val="001D20DE"/>
    <w:rsid w:val="001D2769"/>
    <w:rsid w:val="001D2D73"/>
    <w:rsid w:val="001F0749"/>
    <w:rsid w:val="001F573C"/>
    <w:rsid w:val="002105D0"/>
    <w:rsid w:val="00210979"/>
    <w:rsid w:val="002312E5"/>
    <w:rsid w:val="0023195C"/>
    <w:rsid w:val="00232E3A"/>
    <w:rsid w:val="002463F3"/>
    <w:rsid w:val="00251D66"/>
    <w:rsid w:val="0025249D"/>
    <w:rsid w:val="00271689"/>
    <w:rsid w:val="00282253"/>
    <w:rsid w:val="00291DBE"/>
    <w:rsid w:val="002A1316"/>
    <w:rsid w:val="002A60C6"/>
    <w:rsid w:val="002B4F3C"/>
    <w:rsid w:val="002B6D24"/>
    <w:rsid w:val="002D6613"/>
    <w:rsid w:val="002D68B5"/>
    <w:rsid w:val="002E4DCA"/>
    <w:rsid w:val="002F50CD"/>
    <w:rsid w:val="00301849"/>
    <w:rsid w:val="00304DDD"/>
    <w:rsid w:val="0030661D"/>
    <w:rsid w:val="0031222E"/>
    <w:rsid w:val="0033297E"/>
    <w:rsid w:val="00340B96"/>
    <w:rsid w:val="0034281C"/>
    <w:rsid w:val="00344BE0"/>
    <w:rsid w:val="0037100E"/>
    <w:rsid w:val="003732BA"/>
    <w:rsid w:val="00380E40"/>
    <w:rsid w:val="00383B6C"/>
    <w:rsid w:val="003878CE"/>
    <w:rsid w:val="003A4EC6"/>
    <w:rsid w:val="003B2B56"/>
    <w:rsid w:val="003B33D7"/>
    <w:rsid w:val="003C3F49"/>
    <w:rsid w:val="003C75A8"/>
    <w:rsid w:val="003D4746"/>
    <w:rsid w:val="003E6246"/>
    <w:rsid w:val="003F2040"/>
    <w:rsid w:val="003F2DE0"/>
    <w:rsid w:val="003F39E7"/>
    <w:rsid w:val="003F50AB"/>
    <w:rsid w:val="003F5D52"/>
    <w:rsid w:val="00400F8F"/>
    <w:rsid w:val="00405628"/>
    <w:rsid w:val="004159F0"/>
    <w:rsid w:val="00417F52"/>
    <w:rsid w:val="00426C5B"/>
    <w:rsid w:val="00440688"/>
    <w:rsid w:val="00443B9B"/>
    <w:rsid w:val="00470FA4"/>
    <w:rsid w:val="004751BE"/>
    <w:rsid w:val="0049450F"/>
    <w:rsid w:val="004B2CC2"/>
    <w:rsid w:val="004B5D6F"/>
    <w:rsid w:val="004C6ABF"/>
    <w:rsid w:val="004C7FAA"/>
    <w:rsid w:val="004F214F"/>
    <w:rsid w:val="004F4B14"/>
    <w:rsid w:val="00520194"/>
    <w:rsid w:val="00521EF9"/>
    <w:rsid w:val="00525C3A"/>
    <w:rsid w:val="00526CD3"/>
    <w:rsid w:val="005325F7"/>
    <w:rsid w:val="00535F05"/>
    <w:rsid w:val="0054009E"/>
    <w:rsid w:val="0054083C"/>
    <w:rsid w:val="00543F70"/>
    <w:rsid w:val="00550E30"/>
    <w:rsid w:val="005625E6"/>
    <w:rsid w:val="005728BD"/>
    <w:rsid w:val="005733D3"/>
    <w:rsid w:val="005766C9"/>
    <w:rsid w:val="00582EDE"/>
    <w:rsid w:val="00591BD2"/>
    <w:rsid w:val="005A61AF"/>
    <w:rsid w:val="005A6FD0"/>
    <w:rsid w:val="005B0BB3"/>
    <w:rsid w:val="005B1930"/>
    <w:rsid w:val="005D1DE2"/>
    <w:rsid w:val="005D3171"/>
    <w:rsid w:val="005D4D8B"/>
    <w:rsid w:val="005F2F3B"/>
    <w:rsid w:val="005F7A47"/>
    <w:rsid w:val="005F7B24"/>
    <w:rsid w:val="00600290"/>
    <w:rsid w:val="00600C0F"/>
    <w:rsid w:val="00645988"/>
    <w:rsid w:val="006507A7"/>
    <w:rsid w:val="006577AB"/>
    <w:rsid w:val="0066426B"/>
    <w:rsid w:val="00665238"/>
    <w:rsid w:val="00683A01"/>
    <w:rsid w:val="00685DD5"/>
    <w:rsid w:val="00690ED6"/>
    <w:rsid w:val="00695AD6"/>
    <w:rsid w:val="006A3C38"/>
    <w:rsid w:val="006A4283"/>
    <w:rsid w:val="006B0BDD"/>
    <w:rsid w:val="006C0EE1"/>
    <w:rsid w:val="006D3FD7"/>
    <w:rsid w:val="006D5788"/>
    <w:rsid w:val="006E2762"/>
    <w:rsid w:val="006E5C79"/>
    <w:rsid w:val="006E6FE8"/>
    <w:rsid w:val="006E7EBC"/>
    <w:rsid w:val="006F3F18"/>
    <w:rsid w:val="006F7A31"/>
    <w:rsid w:val="007045A7"/>
    <w:rsid w:val="007168C1"/>
    <w:rsid w:val="007224D4"/>
    <w:rsid w:val="0072548A"/>
    <w:rsid w:val="00727137"/>
    <w:rsid w:val="007302F2"/>
    <w:rsid w:val="00733F96"/>
    <w:rsid w:val="00756855"/>
    <w:rsid w:val="00762B72"/>
    <w:rsid w:val="007675E6"/>
    <w:rsid w:val="0077035E"/>
    <w:rsid w:val="00773B12"/>
    <w:rsid w:val="00775C6F"/>
    <w:rsid w:val="0078479A"/>
    <w:rsid w:val="007847BC"/>
    <w:rsid w:val="007A12B1"/>
    <w:rsid w:val="007A200A"/>
    <w:rsid w:val="007B277A"/>
    <w:rsid w:val="007B507A"/>
    <w:rsid w:val="007D28A5"/>
    <w:rsid w:val="007D49B9"/>
    <w:rsid w:val="007D52D9"/>
    <w:rsid w:val="007E1B23"/>
    <w:rsid w:val="007F1DB0"/>
    <w:rsid w:val="007F5306"/>
    <w:rsid w:val="007F7CAB"/>
    <w:rsid w:val="00804FD5"/>
    <w:rsid w:val="008072D2"/>
    <w:rsid w:val="00812B24"/>
    <w:rsid w:val="008220F2"/>
    <w:rsid w:val="00826266"/>
    <w:rsid w:val="008264E7"/>
    <w:rsid w:val="00827905"/>
    <w:rsid w:val="00836998"/>
    <w:rsid w:val="008422CF"/>
    <w:rsid w:val="0084458C"/>
    <w:rsid w:val="00853409"/>
    <w:rsid w:val="00853EF6"/>
    <w:rsid w:val="00855A47"/>
    <w:rsid w:val="0086351F"/>
    <w:rsid w:val="0087194B"/>
    <w:rsid w:val="008732ED"/>
    <w:rsid w:val="00873F7D"/>
    <w:rsid w:val="008941DC"/>
    <w:rsid w:val="008A1953"/>
    <w:rsid w:val="008A5934"/>
    <w:rsid w:val="008A6B29"/>
    <w:rsid w:val="008B01F5"/>
    <w:rsid w:val="008B448A"/>
    <w:rsid w:val="008C023A"/>
    <w:rsid w:val="008C5E4A"/>
    <w:rsid w:val="008E2596"/>
    <w:rsid w:val="008E4409"/>
    <w:rsid w:val="008E7586"/>
    <w:rsid w:val="008F08A5"/>
    <w:rsid w:val="008F488B"/>
    <w:rsid w:val="009047BF"/>
    <w:rsid w:val="009061A2"/>
    <w:rsid w:val="00906939"/>
    <w:rsid w:val="00915D8F"/>
    <w:rsid w:val="00924327"/>
    <w:rsid w:val="00932590"/>
    <w:rsid w:val="00943825"/>
    <w:rsid w:val="009476C9"/>
    <w:rsid w:val="00950DB7"/>
    <w:rsid w:val="00960F88"/>
    <w:rsid w:val="009B42E6"/>
    <w:rsid w:val="009C16E4"/>
    <w:rsid w:val="009C4676"/>
    <w:rsid w:val="009D4D23"/>
    <w:rsid w:val="009D5175"/>
    <w:rsid w:val="009E09EE"/>
    <w:rsid w:val="009E6574"/>
    <w:rsid w:val="009E7E5D"/>
    <w:rsid w:val="009F4978"/>
    <w:rsid w:val="009F5B57"/>
    <w:rsid w:val="00A01D70"/>
    <w:rsid w:val="00A01FE1"/>
    <w:rsid w:val="00A06336"/>
    <w:rsid w:val="00A1262F"/>
    <w:rsid w:val="00A160C1"/>
    <w:rsid w:val="00A16EA1"/>
    <w:rsid w:val="00A33882"/>
    <w:rsid w:val="00A415FF"/>
    <w:rsid w:val="00A654C0"/>
    <w:rsid w:val="00A74A88"/>
    <w:rsid w:val="00A752A7"/>
    <w:rsid w:val="00A76203"/>
    <w:rsid w:val="00A82588"/>
    <w:rsid w:val="00A835CD"/>
    <w:rsid w:val="00AA6A45"/>
    <w:rsid w:val="00AC50B1"/>
    <w:rsid w:val="00AD78B3"/>
    <w:rsid w:val="00AE27D5"/>
    <w:rsid w:val="00B32901"/>
    <w:rsid w:val="00B44D83"/>
    <w:rsid w:val="00B46046"/>
    <w:rsid w:val="00B56080"/>
    <w:rsid w:val="00B718A3"/>
    <w:rsid w:val="00B76A32"/>
    <w:rsid w:val="00B840C8"/>
    <w:rsid w:val="00B8698E"/>
    <w:rsid w:val="00B90766"/>
    <w:rsid w:val="00BA0968"/>
    <w:rsid w:val="00BA23C0"/>
    <w:rsid w:val="00BA7DB0"/>
    <w:rsid w:val="00BB661A"/>
    <w:rsid w:val="00BC275D"/>
    <w:rsid w:val="00BC279A"/>
    <w:rsid w:val="00BC5BDA"/>
    <w:rsid w:val="00BE523E"/>
    <w:rsid w:val="00BE7B9D"/>
    <w:rsid w:val="00BF3A27"/>
    <w:rsid w:val="00BF6A78"/>
    <w:rsid w:val="00C015CD"/>
    <w:rsid w:val="00C131EC"/>
    <w:rsid w:val="00C318D9"/>
    <w:rsid w:val="00C42D88"/>
    <w:rsid w:val="00C51DA4"/>
    <w:rsid w:val="00C60471"/>
    <w:rsid w:val="00C65581"/>
    <w:rsid w:val="00C70709"/>
    <w:rsid w:val="00C7497C"/>
    <w:rsid w:val="00C822FD"/>
    <w:rsid w:val="00C96E45"/>
    <w:rsid w:val="00CA11CE"/>
    <w:rsid w:val="00CB0E45"/>
    <w:rsid w:val="00CB307C"/>
    <w:rsid w:val="00CB4B5F"/>
    <w:rsid w:val="00CB77E8"/>
    <w:rsid w:val="00CC561A"/>
    <w:rsid w:val="00CD4045"/>
    <w:rsid w:val="00CD4B34"/>
    <w:rsid w:val="00CD4DB3"/>
    <w:rsid w:val="00CD56A8"/>
    <w:rsid w:val="00CD5E34"/>
    <w:rsid w:val="00CE470B"/>
    <w:rsid w:val="00D11E2F"/>
    <w:rsid w:val="00D26C54"/>
    <w:rsid w:val="00D3514A"/>
    <w:rsid w:val="00D44BA1"/>
    <w:rsid w:val="00D461CC"/>
    <w:rsid w:val="00D46FCD"/>
    <w:rsid w:val="00D57270"/>
    <w:rsid w:val="00D7341D"/>
    <w:rsid w:val="00D82947"/>
    <w:rsid w:val="00D87AE7"/>
    <w:rsid w:val="00D87AF9"/>
    <w:rsid w:val="00D900CC"/>
    <w:rsid w:val="00DB2C84"/>
    <w:rsid w:val="00DB534F"/>
    <w:rsid w:val="00DB7F92"/>
    <w:rsid w:val="00DD6D2B"/>
    <w:rsid w:val="00DE5965"/>
    <w:rsid w:val="00DE684B"/>
    <w:rsid w:val="00E028A0"/>
    <w:rsid w:val="00E12915"/>
    <w:rsid w:val="00E23217"/>
    <w:rsid w:val="00E364B0"/>
    <w:rsid w:val="00E52BED"/>
    <w:rsid w:val="00E64AD9"/>
    <w:rsid w:val="00E73C5C"/>
    <w:rsid w:val="00E82C6D"/>
    <w:rsid w:val="00E93BFD"/>
    <w:rsid w:val="00EA5624"/>
    <w:rsid w:val="00EB1004"/>
    <w:rsid w:val="00EB3563"/>
    <w:rsid w:val="00EB5637"/>
    <w:rsid w:val="00EC3003"/>
    <w:rsid w:val="00ED4965"/>
    <w:rsid w:val="00ED7846"/>
    <w:rsid w:val="00EE52EE"/>
    <w:rsid w:val="00EF2896"/>
    <w:rsid w:val="00EF31AF"/>
    <w:rsid w:val="00EF52AF"/>
    <w:rsid w:val="00F015E0"/>
    <w:rsid w:val="00F10D71"/>
    <w:rsid w:val="00F14412"/>
    <w:rsid w:val="00F17947"/>
    <w:rsid w:val="00F315F5"/>
    <w:rsid w:val="00F3195D"/>
    <w:rsid w:val="00F33FAE"/>
    <w:rsid w:val="00F34BF5"/>
    <w:rsid w:val="00F35C52"/>
    <w:rsid w:val="00F61A08"/>
    <w:rsid w:val="00F63483"/>
    <w:rsid w:val="00F7000B"/>
    <w:rsid w:val="00F71093"/>
    <w:rsid w:val="00F7136F"/>
    <w:rsid w:val="00F7151E"/>
    <w:rsid w:val="00F84C3B"/>
    <w:rsid w:val="00F9532B"/>
    <w:rsid w:val="00FA1F6D"/>
    <w:rsid w:val="00FC32C2"/>
    <w:rsid w:val="00FC5C2D"/>
    <w:rsid w:val="00FC7983"/>
    <w:rsid w:val="00FC79A6"/>
    <w:rsid w:val="00FD251A"/>
    <w:rsid w:val="00FE1B28"/>
    <w:rsid w:val="00FF73CB"/>
    <w:rsid w:val="01EE1E6D"/>
    <w:rsid w:val="09524E44"/>
    <w:rsid w:val="19835866"/>
    <w:rsid w:val="1F3E5AFE"/>
    <w:rsid w:val="29AE0DEF"/>
    <w:rsid w:val="2EC56545"/>
    <w:rsid w:val="345C7162"/>
    <w:rsid w:val="50560C66"/>
    <w:rsid w:val="57101ECF"/>
    <w:rsid w:val="58D41F6C"/>
    <w:rsid w:val="7888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,"/>
  <w:listSeparator w:val=";"/>
  <w15:chartTrackingRefBased/>
  <w15:docId w15:val="{73BAA737-D704-412D-8723-570371EE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/>
    <w:lsdException w:name="toc 3" w:semiHidden="1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/>
      <w:jc w:val="both"/>
    </w:pPr>
    <w:rPr>
      <w:rFonts w:ascii="Arial" w:eastAsia="Times New Roman" w:hAnsi="Arial"/>
      <w:szCs w:val="22"/>
      <w:lang w:val="es-AR"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keepLines/>
      <w:numPr>
        <w:numId w:val="1"/>
      </w:numPr>
      <w:pBdr>
        <w:top w:val="none" w:sz="0" w:space="1" w:color="auto"/>
        <w:left w:val="none" w:sz="0" w:space="4" w:color="auto"/>
        <w:bottom w:val="none" w:sz="0" w:space="1" w:color="595959"/>
        <w:right w:val="none" w:sz="0" w:space="4" w:color="auto"/>
      </w:pBdr>
      <w:spacing w:before="360"/>
      <w:ind w:left="431" w:hanging="431"/>
      <w:outlineLvl w:val="0"/>
    </w:pPr>
    <w:rPr>
      <w:rFonts w:eastAsia="SimSun" w:cs="CMU Serif"/>
      <w:b/>
      <w:bCs/>
      <w:color w:val="000000"/>
      <w:sz w:val="30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eastAsia="SimSun"/>
      <w:b/>
      <w:bCs/>
      <w:color w:val="000000"/>
      <w:sz w:val="26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="SimSun"/>
      <w:b/>
      <w:bCs/>
      <w:color w:val="000000"/>
      <w:sz w:val="22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libri Light" w:eastAsia="SimSun" w:hAnsi="Calibri Light"/>
      <w:b/>
      <w:bCs/>
      <w:i/>
      <w:iCs/>
      <w:color w:val="000000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SimSun" w:hAnsi="Calibri Light"/>
      <w:color w:val="323E4F"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 Light" w:eastAsia="SimSun" w:hAnsi="Calibri Light"/>
      <w:i/>
      <w:iCs/>
      <w:color w:val="323E4F"/>
    </w:rPr>
  </w:style>
  <w:style w:type="paragraph" w:styleId="Ttulo7">
    <w:name w:val="heading 7"/>
    <w:basedOn w:val="Normal"/>
    <w:next w:val="Normal"/>
    <w:link w:val="Ttulo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 Light" w:eastAsia="SimSun" w:hAnsi="Calibri Light"/>
      <w:i/>
      <w:iCs/>
      <w:color w:val="404040"/>
    </w:rPr>
  </w:style>
  <w:style w:type="paragraph" w:styleId="Ttulo8">
    <w:name w:val="heading 8"/>
    <w:basedOn w:val="Normal"/>
    <w:next w:val="Normal"/>
    <w:link w:val="Ttulo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 Light" w:eastAsia="SimSun" w:hAnsi="Calibri Light"/>
      <w:color w:val="404040"/>
      <w:szCs w:val="20"/>
    </w:rPr>
  </w:style>
  <w:style w:type="paragraph" w:styleId="Ttulo9">
    <w:name w:val="heading 9"/>
    <w:basedOn w:val="Normal"/>
    <w:next w:val="Normal"/>
    <w:link w:val="Ttulo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 Light" w:eastAsia="SimSun" w:hAnsi="Calibri Light"/>
      <w:i/>
      <w:iCs/>
      <w:color w:val="40404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Pr>
      <w:rFonts w:cs="Times New Roman"/>
      <w:b/>
      <w:bCs/>
      <w:color w:val="000000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customStyle="1" w:styleId="InfoELOPrrafoCarCar">
    <w:name w:val="InfoELO Párrafo Car Car"/>
    <w:basedOn w:val="Fuentedeprrafopredeter"/>
    <w:link w:val="InfoELOPrrafo"/>
    <w:rPr>
      <w:rFonts w:ascii="Arial" w:eastAsia="Times New Roman" w:hAnsi="Arial" w:cs="Arial"/>
      <w:b/>
      <w:sz w:val="24"/>
      <w:szCs w:val="24"/>
      <w:lang w:eastAsia="en-US"/>
    </w:rPr>
  </w:style>
  <w:style w:type="character" w:customStyle="1" w:styleId="BookTitle1">
    <w:name w:val="Book Title1"/>
    <w:basedOn w:val="Fuentedeprrafopredeter"/>
    <w:rPr>
      <w:rFonts w:cs="Times New Roman"/>
      <w:smallCaps/>
      <w:spacing w:val="5"/>
    </w:rPr>
  </w:style>
  <w:style w:type="character" w:customStyle="1" w:styleId="SubttuloCar">
    <w:name w:val="Subtítulo Car"/>
    <w:basedOn w:val="Fuentedeprrafopredeter"/>
    <w:link w:val="Subttulo"/>
    <w:locked/>
    <w:rPr>
      <w:rFonts w:cs="Times New Roman"/>
      <w:color w:val="595959"/>
      <w:spacing w:val="10"/>
    </w:rPr>
  </w:style>
  <w:style w:type="character" w:customStyle="1" w:styleId="Ttulo6Car">
    <w:name w:val="Título 6 Car"/>
    <w:basedOn w:val="Fuentedeprrafopredeter"/>
    <w:link w:val="Ttulo6"/>
    <w:semiHidden/>
    <w:qFormat/>
    <w:locked/>
    <w:rPr>
      <w:rFonts w:ascii="Calibri Light" w:eastAsia="SimSun" w:hAnsi="Calibri Light" w:cs="Times New Roman"/>
      <w:i/>
      <w:iCs/>
      <w:color w:val="323E4F"/>
    </w:rPr>
  </w:style>
  <w:style w:type="character" w:customStyle="1" w:styleId="Ttulo3Car">
    <w:name w:val="Título 3 Car"/>
    <w:basedOn w:val="Fuentedeprrafopredeter"/>
    <w:link w:val="Ttulo3"/>
    <w:locked/>
    <w:rPr>
      <w:rFonts w:ascii="Arial" w:eastAsia="SimSun" w:hAnsi="Arial" w:cs="Times New Roman"/>
      <w:b/>
      <w:bCs/>
      <w:color w:val="000000"/>
      <w:sz w:val="22"/>
    </w:rPr>
  </w:style>
  <w:style w:type="character" w:customStyle="1" w:styleId="PiedepginaCar">
    <w:name w:val="Pie de página Car"/>
    <w:basedOn w:val="Fuentedeprrafopredeter"/>
    <w:link w:val="Piedepgina"/>
    <w:qFormat/>
    <w:locked/>
    <w:rPr>
      <w:rFonts w:ascii="Arial" w:hAnsi="Arial" w:cs="Times New Roman"/>
      <w:sz w:val="18"/>
    </w:rPr>
  </w:style>
  <w:style w:type="character" w:styleId="nfasis">
    <w:name w:val="Emphasis"/>
    <w:basedOn w:val="Fuentedeprrafopredeter"/>
    <w:qFormat/>
    <w:rPr>
      <w:rFonts w:cs="Times New Roman"/>
      <w:i/>
      <w:iCs/>
      <w:color w:val="auto"/>
    </w:rPr>
  </w:style>
  <w:style w:type="character" w:styleId="Nmerodepgina">
    <w:name w:val="page number"/>
    <w:basedOn w:val="Fuentedeprrafopredeter"/>
    <w:rPr>
      <w:rFonts w:cs="Times New Roman"/>
    </w:rPr>
  </w:style>
  <w:style w:type="character" w:customStyle="1" w:styleId="PuestoCar">
    <w:name w:val="Puesto Car"/>
    <w:basedOn w:val="Fuentedeprrafopredeter"/>
    <w:link w:val="Puesto"/>
    <w:locked/>
    <w:rPr>
      <w:rFonts w:ascii="Calibri Light" w:eastAsia="SimSun" w:hAnsi="Calibri Light" w:cs="Times New Roman"/>
      <w:color w:val="000000"/>
      <w:sz w:val="56"/>
      <w:szCs w:val="56"/>
    </w:rPr>
  </w:style>
  <w:style w:type="character" w:customStyle="1" w:styleId="Ttulo2Car">
    <w:name w:val="Título 2 Car"/>
    <w:basedOn w:val="Fuentedeprrafopredeter"/>
    <w:link w:val="Ttulo2"/>
    <w:qFormat/>
    <w:locked/>
    <w:rPr>
      <w:rFonts w:ascii="Arial" w:eastAsia="SimSun" w:hAnsi="Arial" w:cs="Times New Roman"/>
      <w:b/>
      <w:bCs/>
      <w:color w:val="000000"/>
      <w:sz w:val="26"/>
      <w:szCs w:val="28"/>
    </w:rPr>
  </w:style>
  <w:style w:type="character" w:customStyle="1" w:styleId="Ttulo5Car">
    <w:name w:val="Título 5 Car"/>
    <w:basedOn w:val="Fuentedeprrafopredeter"/>
    <w:link w:val="Ttulo5"/>
    <w:semiHidden/>
    <w:locked/>
    <w:rPr>
      <w:rFonts w:ascii="Calibri Light" w:eastAsia="SimSun" w:hAnsi="Calibri Light" w:cs="Times New Roman"/>
      <w:color w:val="323E4F"/>
    </w:rPr>
  </w:style>
  <w:style w:type="character" w:customStyle="1" w:styleId="EncabezadoCar">
    <w:name w:val="Encabezado Car"/>
    <w:basedOn w:val="Fuentedeprrafopredeter"/>
    <w:link w:val="Encabezado"/>
    <w:uiPriority w:val="99"/>
    <w:locked/>
    <w:rPr>
      <w:rFonts w:ascii="Arial" w:eastAsia="SimSun" w:hAnsi="Arial" w:cs="Times New Roman"/>
      <w:sz w:val="18"/>
      <w:szCs w:val="24"/>
      <w:lang w:val="en-US" w:eastAsia="zh-CN"/>
    </w:rPr>
  </w:style>
  <w:style w:type="character" w:customStyle="1" w:styleId="Ttulo8Car">
    <w:name w:val="Título 8 Car"/>
    <w:basedOn w:val="Fuentedeprrafopredeter"/>
    <w:link w:val="Ttulo8"/>
    <w:semiHidden/>
    <w:qFormat/>
    <w:locked/>
    <w:rPr>
      <w:rFonts w:ascii="Calibri Light" w:eastAsia="SimSun" w:hAnsi="Calibri Light" w:cs="Times New Roman"/>
      <w:color w:val="404040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locked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character" w:customStyle="1" w:styleId="SubtleEmphasis1">
    <w:name w:val="Subtle Emphasis1"/>
    <w:basedOn w:val="Fuentedeprrafopredeter"/>
    <w:rPr>
      <w:rFonts w:cs="Times New Roman"/>
      <w:i/>
      <w:iCs/>
      <w:color w:val="404040"/>
    </w:rPr>
  </w:style>
  <w:style w:type="character" w:customStyle="1" w:styleId="Ttulo1Car">
    <w:name w:val="Título 1 Car"/>
    <w:basedOn w:val="Fuentedeprrafopredeter"/>
    <w:link w:val="Ttulo1"/>
    <w:locked/>
    <w:rPr>
      <w:rFonts w:ascii="Arial" w:eastAsia="SimSun" w:hAnsi="Arial" w:cs="CMU Serif"/>
      <w:b/>
      <w:bCs/>
      <w:color w:val="000000"/>
      <w:sz w:val="30"/>
      <w:szCs w:val="32"/>
    </w:rPr>
  </w:style>
  <w:style w:type="character" w:customStyle="1" w:styleId="IntenseReference1">
    <w:name w:val="Intense Reference1"/>
    <w:basedOn w:val="Fuentedeprrafopredeter"/>
    <w:qFormat/>
    <w:rPr>
      <w:rFonts w:cs="Times New Roman"/>
      <w:b/>
      <w:bCs/>
      <w:smallCaps/>
      <w:u w:val="single"/>
    </w:rPr>
  </w:style>
  <w:style w:type="character" w:customStyle="1" w:styleId="apple-converted-space">
    <w:name w:val="apple-converted-space"/>
    <w:basedOn w:val="Fuentedeprrafopredeter"/>
    <w:rPr>
      <w:rFonts w:cs="Times New Roman"/>
    </w:rPr>
  </w:style>
  <w:style w:type="character" w:customStyle="1" w:styleId="Ttulo4Car">
    <w:name w:val="Título 4 Car"/>
    <w:basedOn w:val="Fuentedeprrafopredeter"/>
    <w:link w:val="Ttulo4"/>
    <w:locked/>
    <w:rPr>
      <w:rFonts w:ascii="Calibri Light" w:eastAsia="SimSun" w:hAnsi="Calibri Light" w:cs="Times New Roman"/>
      <w:b/>
      <w:bCs/>
      <w:i/>
      <w:iCs/>
      <w:color w:val="000000"/>
    </w:rPr>
  </w:style>
  <w:style w:type="character" w:customStyle="1" w:styleId="CitaCar">
    <w:name w:val="Cita Car"/>
    <w:basedOn w:val="Fuentedeprrafopredeter"/>
    <w:link w:val="Quote1"/>
    <w:locked/>
    <w:rPr>
      <w:rFonts w:cs="Times New Roman"/>
      <w:i/>
      <w:iCs/>
      <w:color w:val="000000"/>
    </w:rPr>
  </w:style>
  <w:style w:type="character" w:customStyle="1" w:styleId="TextodegloboCar">
    <w:name w:val="Texto de globo Car"/>
    <w:basedOn w:val="Fuentedeprrafopredeter"/>
    <w:link w:val="Textodeglobo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SinespaciadoCar">
    <w:name w:val="Sin espaciado Car"/>
    <w:basedOn w:val="Fuentedeprrafopredeter"/>
    <w:link w:val="NoSpacing1"/>
    <w:qFormat/>
    <w:locked/>
    <w:rPr>
      <w:rFonts w:ascii="Calibri" w:eastAsia="SimSun" w:hAnsi="Calibri" w:cs="Times New Roman"/>
      <w:sz w:val="22"/>
      <w:szCs w:val="22"/>
      <w:lang w:val="es-AR" w:eastAsia="en-US" w:bidi="ar-SA"/>
    </w:rPr>
  </w:style>
  <w:style w:type="character" w:customStyle="1" w:styleId="CitadestacadaCar">
    <w:name w:val="Cita destacada Car"/>
    <w:basedOn w:val="Fuentedeprrafopredeter"/>
    <w:link w:val="IntenseQuote1"/>
    <w:locked/>
    <w:rPr>
      <w:rFonts w:cs="Times New Roman"/>
      <w:color w:val="000000"/>
      <w:shd w:val="clear" w:color="auto" w:fill="F2F2F2"/>
    </w:rPr>
  </w:style>
  <w:style w:type="character" w:customStyle="1" w:styleId="Ttulo7Car">
    <w:name w:val="Título 7 Car"/>
    <w:basedOn w:val="Fuentedeprrafopredeter"/>
    <w:link w:val="Ttulo7"/>
    <w:semiHidden/>
    <w:locked/>
    <w:rPr>
      <w:rFonts w:ascii="Calibri Light" w:eastAsia="SimSun" w:hAnsi="Calibri Light" w:cs="Times New Roman"/>
      <w:i/>
      <w:iCs/>
      <w:color w:val="404040"/>
    </w:rPr>
  </w:style>
  <w:style w:type="character" w:customStyle="1" w:styleId="IntenseEmphasis1">
    <w:name w:val="Intense Emphasis1"/>
    <w:basedOn w:val="Fuentedeprrafopredeter"/>
    <w:qFormat/>
    <w:rPr>
      <w:rFonts w:cs="Times New Roman"/>
      <w:b/>
      <w:bCs/>
      <w:i/>
      <w:iCs/>
      <w:caps/>
    </w:rPr>
  </w:style>
  <w:style w:type="character" w:customStyle="1" w:styleId="SubtleReference1">
    <w:name w:val="Subtle Reference1"/>
    <w:basedOn w:val="Fuentedeprrafopredeter"/>
    <w:rPr>
      <w:rFonts w:cs="Times New Roman"/>
      <w:smallCaps/>
      <w:color w:val="404040"/>
      <w:u w:val="single" w:color="7F7F7F"/>
    </w:rPr>
  </w:style>
  <w:style w:type="paragraph" w:styleId="TDC3">
    <w:name w:val="toc 3"/>
    <w:basedOn w:val="Normal"/>
    <w:next w:val="Normal"/>
    <w:semiHidden/>
    <w:qFormat/>
    <w:pPr>
      <w:spacing w:after="0"/>
      <w:ind w:left="48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Puesto">
    <w:name w:val="Title"/>
    <w:basedOn w:val="Normal"/>
    <w:next w:val="Normal"/>
    <w:link w:val="PuestoCar"/>
    <w:qFormat/>
    <w:pPr>
      <w:spacing w:after="0"/>
    </w:pPr>
    <w:rPr>
      <w:rFonts w:ascii="Calibri Light" w:eastAsia="SimSun" w:hAnsi="Calibri Light"/>
      <w:color w:val="000000"/>
      <w:sz w:val="56"/>
      <w:szCs w:val="56"/>
    </w:rPr>
  </w:style>
  <w:style w:type="paragraph" w:styleId="Descripcin">
    <w:name w:val="caption"/>
    <w:basedOn w:val="Normal"/>
    <w:next w:val="Normal"/>
    <w:qFormat/>
    <w:pPr>
      <w:spacing w:after="200"/>
      <w:jc w:val="center"/>
    </w:pPr>
    <w:rPr>
      <w:i/>
      <w:iCs/>
      <w:color w:val="000000"/>
      <w:sz w:val="18"/>
      <w:szCs w:val="18"/>
    </w:rPr>
  </w:style>
  <w:style w:type="paragraph" w:styleId="TDC1">
    <w:name w:val="toc 1"/>
    <w:basedOn w:val="Normal"/>
    <w:next w:val="Normal"/>
    <w:semiHidden/>
    <w:qFormat/>
    <w:pPr>
      <w:spacing w:after="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DC2">
    <w:name w:val="toc 2"/>
    <w:basedOn w:val="Normal"/>
    <w:next w:val="Normal"/>
    <w:semiHidden/>
    <w:pPr>
      <w:spacing w:after="0"/>
      <w:ind w:left="24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pPr>
      <w:spacing w:after="0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pPr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tabs>
        <w:tab w:val="center" w:pos="4320"/>
        <w:tab w:val="right" w:pos="8640"/>
      </w:tabs>
      <w:spacing w:after="0"/>
      <w:jc w:val="left"/>
    </w:pPr>
    <w:rPr>
      <w:rFonts w:eastAsia="SimSun"/>
      <w:sz w:val="18"/>
      <w:szCs w:val="24"/>
      <w:lang w:val="en-US"/>
    </w:rPr>
  </w:style>
  <w:style w:type="paragraph" w:customStyle="1" w:styleId="InfoELOTtulo3">
    <w:name w:val="InfoELO Título 3"/>
    <w:basedOn w:val="Normal"/>
    <w:next w:val="InfoELOPrrafo"/>
    <w:pPr>
      <w:numPr>
        <w:ilvl w:val="2"/>
        <w:numId w:val="2"/>
      </w:numPr>
      <w:tabs>
        <w:tab w:val="left" w:pos="357"/>
      </w:tabs>
      <w:spacing w:before="120"/>
      <w:jc w:val="left"/>
    </w:pPr>
    <w:rPr>
      <w:rFonts w:cs="Arial"/>
      <w:b/>
    </w:rPr>
  </w:style>
  <w:style w:type="paragraph" w:customStyle="1" w:styleId="InfoELOTtulo1">
    <w:name w:val="InfoELO Título 1"/>
    <w:basedOn w:val="Normal"/>
    <w:next w:val="InfoELOPrrafo"/>
    <w:pPr>
      <w:spacing w:before="360"/>
      <w:ind w:left="720" w:hanging="720"/>
      <w:jc w:val="left"/>
    </w:pPr>
    <w:rPr>
      <w:rFonts w:cs="Arial"/>
      <w:b/>
      <w:sz w:val="30"/>
      <w:szCs w:val="30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AR" w:eastAsia="en-US"/>
    </w:rPr>
  </w:style>
  <w:style w:type="paragraph" w:styleId="NormalWeb">
    <w:name w:val="Normal (Web)"/>
    <w:basedOn w:val="Normal"/>
    <w:pPr>
      <w:spacing w:beforeAutospacing="1" w:after="100" w:afterAutospacing="1"/>
      <w:jc w:val="left"/>
    </w:pPr>
    <w:rPr>
      <w:rFonts w:ascii="Times New Roman" w:eastAsia="SimSun" w:hAnsi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pPr>
      <w:pBdr>
        <w:top w:val="single" w:sz="4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419"/>
        <w:tab w:val="right" w:pos="8838"/>
      </w:tabs>
      <w:spacing w:after="0"/>
      <w:jc w:val="right"/>
    </w:pPr>
    <w:rPr>
      <w:sz w:val="18"/>
    </w:rPr>
  </w:style>
  <w:style w:type="paragraph" w:styleId="Subttulo">
    <w:name w:val="Subtitle"/>
    <w:basedOn w:val="Normal"/>
    <w:next w:val="Normal"/>
    <w:link w:val="SubttuloCar"/>
    <w:qFormat/>
    <w:rPr>
      <w:rFonts w:ascii="Calibri" w:eastAsia="SimSun" w:hAnsi="Calibri"/>
      <w:color w:val="595959"/>
      <w:spacing w:val="10"/>
    </w:rPr>
  </w:style>
  <w:style w:type="paragraph" w:customStyle="1" w:styleId="Titulotabla">
    <w:name w:val="Titulo tabla"/>
    <w:basedOn w:val="Normal"/>
    <w:pPr>
      <w:spacing w:after="0" w:line="276" w:lineRule="auto"/>
      <w:jc w:val="left"/>
    </w:pPr>
    <w:rPr>
      <w:rFonts w:ascii="Times New Roman" w:hAnsi="Times New Roman"/>
      <w:i/>
      <w:sz w:val="24"/>
      <w:szCs w:val="24"/>
      <w:lang w:val="es-CO"/>
    </w:rPr>
  </w:style>
  <w:style w:type="paragraph" w:customStyle="1" w:styleId="InfoELOTtulo2">
    <w:name w:val="InfoELO Título 2"/>
    <w:basedOn w:val="Normal"/>
    <w:next w:val="InfoELOPrrafo"/>
    <w:pPr>
      <w:spacing w:before="240"/>
      <w:jc w:val="left"/>
    </w:pPr>
    <w:rPr>
      <w:rFonts w:cs="Arial"/>
      <w:b/>
      <w:sz w:val="32"/>
      <w:szCs w:val="32"/>
    </w:rPr>
  </w:style>
  <w:style w:type="paragraph" w:customStyle="1" w:styleId="NoSpacing1">
    <w:name w:val="No Spacing1"/>
    <w:link w:val="SinespaciadoCar"/>
    <w:rPr>
      <w:rFonts w:ascii="Calibri" w:hAnsi="Calibri"/>
      <w:sz w:val="22"/>
      <w:szCs w:val="22"/>
      <w:lang w:val="es-AR" w:eastAsia="en-US"/>
    </w:rPr>
  </w:style>
  <w:style w:type="paragraph" w:customStyle="1" w:styleId="Quote1">
    <w:name w:val="Quote1"/>
    <w:basedOn w:val="Normal"/>
    <w:next w:val="Normal"/>
    <w:link w:val="CitaCar"/>
    <w:pPr>
      <w:spacing w:before="160"/>
      <w:ind w:left="720" w:right="720"/>
    </w:pPr>
    <w:rPr>
      <w:rFonts w:ascii="Calibri" w:eastAsia="SimSun" w:hAnsi="Calibri"/>
      <w:i/>
      <w:iCs/>
      <w:color w:val="000000"/>
    </w:rPr>
  </w:style>
  <w:style w:type="paragraph" w:customStyle="1" w:styleId="TOCHeading1">
    <w:name w:val="TOC Heading1"/>
    <w:basedOn w:val="Ttulo1"/>
    <w:next w:val="Normal"/>
    <w:qFormat/>
    <w:pPr>
      <w:outlineLvl w:val="9"/>
    </w:pPr>
  </w:style>
  <w:style w:type="paragraph" w:customStyle="1" w:styleId="Piedeimagen">
    <w:name w:val="Pie de imagen"/>
    <w:basedOn w:val="Descripcin"/>
    <w:pPr>
      <w:spacing w:after="0" w:line="480" w:lineRule="auto"/>
      <w:ind w:firstLine="454"/>
      <w:jc w:val="left"/>
    </w:pPr>
    <w:rPr>
      <w:rFonts w:ascii="Times New Roman" w:hAnsi="Times New Roman"/>
      <w:bCs/>
      <w:iCs w:val="0"/>
      <w:sz w:val="20"/>
      <w:szCs w:val="24"/>
      <w:lang w:val="es-CO"/>
    </w:rPr>
  </w:style>
  <w:style w:type="paragraph" w:customStyle="1" w:styleId="InfoELOTtuloSinReferencia">
    <w:name w:val="InfoELO Título Sin Referencia"/>
    <w:basedOn w:val="Normal"/>
    <w:next w:val="InfoELOPrrafo"/>
    <w:rPr>
      <w:b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InfoELOPrrafo">
    <w:name w:val="InfoELO Párrafo"/>
    <w:basedOn w:val="Normal"/>
    <w:link w:val="InfoELOPrrafoCarCar"/>
    <w:pPr>
      <w:spacing w:after="0"/>
    </w:pPr>
    <w:rPr>
      <w:rFonts w:cs="Arial"/>
      <w:b/>
      <w:sz w:val="24"/>
      <w:szCs w:val="24"/>
    </w:rPr>
  </w:style>
  <w:style w:type="paragraph" w:customStyle="1" w:styleId="IntenseQuote1">
    <w:name w:val="Intense Quote1"/>
    <w:basedOn w:val="Normal"/>
    <w:next w:val="Normal"/>
    <w:link w:val="CitadestacadaCar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rFonts w:ascii="Calibri" w:eastAsia="SimSun" w:hAnsi="Calibri"/>
      <w:color w:val="000000"/>
    </w:rPr>
  </w:style>
  <w:style w:type="character" w:styleId="Textodelmarcadordeposicin">
    <w:name w:val="Placeholder Text"/>
    <w:basedOn w:val="Fuentedeprrafopredeter"/>
    <w:uiPriority w:val="99"/>
    <w:unhideWhenUsed/>
    <w:rsid w:val="005F7B24"/>
    <w:rPr>
      <w:color w:val="808080"/>
    </w:rPr>
  </w:style>
  <w:style w:type="paragraph" w:styleId="Prrafodelista">
    <w:name w:val="List Paragraph"/>
    <w:basedOn w:val="Normal"/>
    <w:uiPriority w:val="34"/>
    <w:qFormat/>
    <w:rsid w:val="007675E6"/>
    <w:pPr>
      <w:spacing w:before="120"/>
      <w:ind w:left="720"/>
      <w:contextualSpacing/>
      <w:jc w:val="left"/>
    </w:pPr>
    <w:rPr>
      <w:rFonts w:ascii="Calibri" w:eastAsia="Calibri" w:hAnsi="Calibri"/>
      <w:sz w:val="22"/>
    </w:rPr>
  </w:style>
  <w:style w:type="table" w:styleId="Tablaconcuadrcula">
    <w:name w:val="Table Grid"/>
    <w:basedOn w:val="Tablanormal"/>
    <w:locked/>
    <w:rsid w:val="004056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oibero\AppData\Local\Microsoft\Windows\INetCache\Content.Outlook\FM5RELGF\Plantilla%20informes%20DEA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AB705-EA5D-43E6-8D4D-FD63910F9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informes DEA.dot</Template>
  <TotalTime>3103</TotalTime>
  <Pages>24</Pages>
  <Words>3319</Words>
  <Characters>18260</Characters>
  <Application>Microsoft Office Word</Application>
  <DocSecurity>0</DocSecurity>
  <PresentationFormat/>
  <Lines>152</Lines>
  <Paragraphs>43</Paragraphs>
  <Slides>0</Slides>
  <Notes>0</Notes>
  <HiddenSlides>0</HiddenSlide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INAUT</Company>
  <LinksUpToDate>false</LinksUpToDate>
  <CharactersWithSpaces>21536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ToiBeRo</dc:creator>
  <cp:keywords/>
  <dc:description/>
  <cp:lastModifiedBy>Agustin</cp:lastModifiedBy>
  <cp:revision>24</cp:revision>
  <cp:lastPrinted>2020-05-20T01:56:00Z</cp:lastPrinted>
  <dcterms:created xsi:type="dcterms:W3CDTF">2020-05-25T22:44:00Z</dcterms:created>
  <dcterms:modified xsi:type="dcterms:W3CDTF">2020-06-03T22:22:00Z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3082-10.1.0.5656</vt:lpwstr>
  </property>
</Properties>
</file>